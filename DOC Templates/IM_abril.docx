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6F4C" w14:textId="3A9491B8" w:rsidR="00DD1055" w:rsidRDefault="00DD1055" w:rsidP="005A2FDB"/>
    <w:p w14:paraId="6E415527" w14:textId="77777777" w:rsidR="00C16B8F" w:rsidRDefault="00C16B8F">
      <w:pPr>
        <w:spacing w:after="160" w:line="259" w:lineRule="auto"/>
      </w:pPr>
    </w:p>
    <w:p w14:paraId="4CFE0F22" w14:textId="458CCBC6" w:rsidR="00C16B8F" w:rsidRDefault="00765708" w:rsidP="00B8525F">
      <w:pPr>
        <w:pStyle w:val="Heading1"/>
      </w:pPr>
      <w:r>
        <w:t>Tabla de contenidos</w:t>
      </w:r>
    </w:p>
    <w:p w14:paraId="40D95604" w14:textId="77777777" w:rsidR="00753865" w:rsidRPr="00753865" w:rsidRDefault="00753865" w:rsidP="00753865">
      <w:pPr>
        <w:rPr>
          <w:lang w:val="es-MX"/>
        </w:rPr>
      </w:pPr>
    </w:p>
    <w:sdt>
      <w:sdtPr>
        <w:id w:val="6470948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E192B6D" w14:textId="73C9798C" w:rsidR="00B27F15" w:rsidRDefault="00B27F15" w:rsidP="00D81C0B">
          <w:r>
            <w:t>Contents</w:t>
          </w:r>
        </w:p>
        <w:p w14:paraId="184B1818" w14:textId="348F45CE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04914" w:history="1">
            <w:r w:rsidRPr="005948D8">
              <w:rPr>
                <w:rStyle w:val="Hyperlink"/>
                <w:noProof/>
              </w:rPr>
              <w:t>MANIFESTACIÓN DE NO UBICARSE EN LOS SUPUESTOS DE LOS ARTÍCULOS 71 Y 90 CUARTO PÁRRAFO DE LA LAASSP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81B47" w14:textId="7CDAE29C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15" w:history="1">
            <w:r w:rsidRPr="005948D8">
              <w:rPr>
                <w:rStyle w:val="Hyperlink"/>
                <w:noProof/>
              </w:rPr>
              <w:t>ESCRITO DE CORREO ELECTRÓNICO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B1C01" w14:textId="1DB96559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16" w:history="1">
            <w:r w:rsidRPr="005948D8">
              <w:rPr>
                <w:rStyle w:val="Hyperlink"/>
                <w:noProof/>
              </w:rPr>
              <w:t>DECLARACIÓN DE INTEGRIDAD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E2876" w14:textId="627A2479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17" w:history="1">
            <w:r w:rsidRPr="005948D8">
              <w:rPr>
                <w:rStyle w:val="Hyperlink"/>
                <w:noProof/>
              </w:rPr>
              <w:t>MANIFESTACIÓN DE ESTRATIFICACIÓN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2DF07" w14:textId="6B174089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18" w:history="1">
            <w:r w:rsidRPr="005948D8">
              <w:rPr>
                <w:rStyle w:val="Hyperlink"/>
                <w:noProof/>
              </w:rPr>
              <w:t>FORMATO PARA ACREDITACIÓN DE PERSONALIDAD JURÍDICA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2F72C" w14:textId="6D1CE476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19" w:history="1">
            <w:r w:rsidRPr="005948D8">
              <w:rPr>
                <w:rStyle w:val="Hyperlink"/>
                <w:noProof/>
              </w:rPr>
              <w:t>MANIFIESTO DE NO CONFLICTO DE INTERESES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0E7A" w14:textId="1CF33527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20" w:history="1">
            <w:r w:rsidRPr="005948D8">
              <w:rPr>
                <w:rStyle w:val="Hyperlink"/>
                <w:noProof/>
              </w:rPr>
              <w:t>MANIFESTACIÓN DE OBLIGACIONES FISCALES (ESCRITO LIBRE)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540B4" w14:textId="095C9C4B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21" w:history="1">
            <w:r w:rsidRPr="005948D8">
              <w:rPr>
                <w:rStyle w:val="Hyperlink"/>
                <w:noProof/>
              </w:rPr>
              <w:t>ESCRITO PARA OPINIÓN DE CUMPLIMIENTO DE OBLIGACIONES FISCALES 32-D (SAT)  ESCRITO LIBRE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016D3" w14:textId="1D6016C1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22" w:history="1">
            <w:r w:rsidRPr="005948D8">
              <w:rPr>
                <w:rStyle w:val="Hyperlink"/>
                <w:noProof/>
              </w:rPr>
              <w:t>MANIFIESTO ARTÍCULO 40 DE LAASSP FRACCIONES XI, XX Y XXI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89E7" w14:textId="10DC236B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23" w:history="1">
            <w:r w:rsidRPr="005948D8">
              <w:rPr>
                <w:rStyle w:val="Hyperlink"/>
                <w:noProof/>
              </w:rPr>
              <w:t>MANIFIESTO DE CONTAR CON TODOS Y CADA UNO DE LOS PERMISOS, AUTORIZACIONES O AVISOS.ESCRITO LIBRE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F101B" w14:textId="1B3D2B2F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24" w:history="1">
            <w:r w:rsidRPr="005948D8">
              <w:rPr>
                <w:rStyle w:val="Hyperlink"/>
                <w:noProof/>
              </w:rPr>
              <w:t>MANIFIESTO DE RELACIÓN DE ACCIONISTAS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97D3B" w14:textId="019DCC82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25" w:history="1">
            <w:r w:rsidRPr="005948D8">
              <w:rPr>
                <w:rStyle w:val="Hyperlink"/>
                <w:noProof/>
              </w:rPr>
              <w:t>MANIFIESTO DE NACIONALIDAD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F45B" w14:textId="365B7F7C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26" w:history="1">
            <w:r w:rsidRPr="005948D8">
              <w:rPr>
                <w:rStyle w:val="Hyperlink"/>
                <w:noProof/>
                <w:lang w:eastAsia="es-ES"/>
              </w:rPr>
              <w:t>MANIFIESTO DE NO EXISTIR IMPEDIMENTO PARA PARTICIPAR (POR NO ENCONTRARSE EN LOS SUPUESTOS DE LOS FARTÍCULOS 50 Y 60 DE LA LAASSP)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C4E0B" w14:textId="1B947285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27" w:history="1">
            <w:r w:rsidRPr="005948D8">
              <w:rPr>
                <w:rStyle w:val="Hyperlink"/>
                <w:noProof/>
              </w:rPr>
              <w:t>PROPUESTA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ACB58" w14:textId="1E04A101" w:rsidR="00B27F15" w:rsidRDefault="00B27F1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7004928" w:history="1">
            <w:r w:rsidRPr="005948D8">
              <w:rPr>
                <w:rStyle w:val="Hyperlink"/>
                <w:noProof/>
              </w:rPr>
              <w:t>PROPUESTA ECONÓMICA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_Toc227004928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3BCC0" w14:textId="32A15F15" w:rsidR="00B27F15" w:rsidRDefault="00B27F15">
          <w:r>
            <w:rPr>
              <w:b/>
              <w:bCs/>
              <w:noProof/>
            </w:rPr>
            <w:fldChar w:fldCharType="end"/>
          </w:r>
        </w:p>
      </w:sdtContent>
    </w:sdt>
    <w:p w14:paraId="55E57E3E" w14:textId="04682EE7" w:rsidR="00C16B8F" w:rsidRDefault="00C16B8F" w:rsidP="00C16B8F">
      <w:pPr>
        <w:spacing w:after="160" w:line="259" w:lineRule="auto"/>
      </w:pPr>
      <w:r>
        <w:br w:type="page"/>
      </w:r>
    </w:p>
    <w:p w14:paraId="3EAD7AAD" w14:textId="77777777" w:rsidR="00C80084" w:rsidRDefault="00C80084" w:rsidP="00C80084">
      <w:pPr>
        <w:pStyle w:val="Heading1"/>
      </w:pPr>
      <w:bookmarkStart w:id="0" w:name="_Toc227003807"/>
      <w:bookmarkStart w:id="1" w:name="_Toc227004914"/>
      <w:r>
        <w:lastRenderedPageBreak/>
        <w:t>MANIFESTACIÓN DE NO UBICARSE EN LOS SUPUESTOS DE LOS ARTÍCULOS 71 Y 90 CUARTO PÁRRAFO DE LA LAASSP</w:t>
      </w:r>
      <w:bookmarkEnd w:id="0"/>
      <w:bookmarkEnd w:id="1"/>
    </w:p>
    <w:p w14:paraId="36F74C16" w14:textId="5B71AA50" w:rsidR="00C80084" w:rsidRDefault="00C80084" w:rsidP="00C80084">
      <w:pPr>
        <w:rPr>
          <w:lang w:val="es-MX"/>
        </w:rPr>
      </w:pPr>
    </w:p>
    <w:p w14:paraId="3F02AD76" w14:textId="77777777" w:rsidR="00805275" w:rsidRDefault="00805275" w:rsidP="00C80084">
      <w:pPr>
        <w:rPr>
          <w:lang w:val="es-MX"/>
        </w:rPr>
      </w:pPr>
    </w:p>
    <w:p w14:paraId="03435261" w14:textId="18A34ACD" w:rsidR="000F303C" w:rsidRPr="00EA65A4" w:rsidRDefault="000F303C" w:rsidP="000F303C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48BC0D3C" w14:textId="77777777" w:rsidR="000F303C" w:rsidRPr="00EA65A4" w:rsidRDefault="000F303C" w:rsidP="000F303C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715480E7" w14:textId="77777777" w:rsidR="000F303C" w:rsidRDefault="000F303C" w:rsidP="000F303C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51E2010C" w14:textId="77777777" w:rsidR="000F303C" w:rsidRPr="00EA65A4" w:rsidRDefault="000F303C" w:rsidP="000F303C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664F0F2F" w14:textId="77777777" w:rsidR="000F303C" w:rsidRPr="00EA65A4" w:rsidRDefault="000F303C" w:rsidP="000F303C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02067883" w14:textId="77777777" w:rsidR="000F303C" w:rsidRPr="00EA65A4" w:rsidRDefault="000F303C" w:rsidP="000F303C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4D49E56C" w14:textId="77777777" w:rsidR="000F303C" w:rsidRPr="00EA65A4" w:rsidRDefault="000F303C" w:rsidP="000F303C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6F3440B" w14:textId="77777777" w:rsidR="000F303C" w:rsidRPr="00EA65A4" w:rsidRDefault="000F303C" w:rsidP="000F303C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5D862260" w14:textId="638FA34E" w:rsidR="000F303C" w:rsidRPr="008D5DD9" w:rsidRDefault="000F303C" w:rsidP="000F303C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35925F01" w14:textId="77777777" w:rsidR="00C80084" w:rsidRDefault="00C80084" w:rsidP="00C80084">
      <w:pPr>
        <w:rPr>
          <w:lang w:val="es-MX"/>
        </w:rPr>
      </w:pPr>
    </w:p>
    <w:p w14:paraId="5699696F" w14:textId="77777777" w:rsidR="00284916" w:rsidRPr="00284916" w:rsidRDefault="00284916" w:rsidP="00284916">
      <w:pPr>
        <w:rPr>
          <w:lang w:val="es-MX"/>
        </w:rPr>
      </w:pPr>
      <w:r w:rsidRPr="00284916">
        <w:rPr>
          <w:lang w:val="es-MX"/>
        </w:rPr>
        <w:t xml:space="preserve">Que la empresa que represento, </w:t>
      </w:r>
      <w:proofErr w:type="spellStart"/>
      <w:r w:rsidRPr="00284916">
        <w:rPr>
          <w:lang w:val="es-MX"/>
        </w:rPr>
        <w:t>Eseotres</w:t>
      </w:r>
      <w:proofErr w:type="spellEnd"/>
      <w:r w:rsidRPr="00284916">
        <w:rPr>
          <w:lang w:val="es-MX"/>
        </w:rPr>
        <w:t xml:space="preserve"> </w:t>
      </w:r>
      <w:proofErr w:type="spellStart"/>
      <w:r w:rsidRPr="00284916">
        <w:rPr>
          <w:lang w:val="es-MX"/>
        </w:rPr>
        <w:t>Pharma</w:t>
      </w:r>
      <w:proofErr w:type="spellEnd"/>
      <w:r w:rsidRPr="00284916">
        <w:rPr>
          <w:lang w:val="es-MX"/>
        </w:rPr>
        <w:t>, S.A.P.I. de C.V., no se encuentra en ninguno de los supuestos señalados en el artículo 71 de la Ley de Adquisiciones, Arrendamientos y Servicios del Sector Público (LAASSP).</w:t>
      </w:r>
    </w:p>
    <w:p w14:paraId="566EAB81" w14:textId="77777777" w:rsidR="00284916" w:rsidRPr="00284916" w:rsidRDefault="00284916" w:rsidP="00284916">
      <w:pPr>
        <w:rPr>
          <w:lang w:val="es-MX"/>
        </w:rPr>
      </w:pPr>
    </w:p>
    <w:p w14:paraId="501337CE" w14:textId="6EB64815" w:rsidR="001330CE" w:rsidRDefault="00284916" w:rsidP="00284916">
      <w:pPr>
        <w:rPr>
          <w:lang w:val="es-MX"/>
        </w:rPr>
      </w:pPr>
      <w:r w:rsidRPr="00284916">
        <w:rPr>
          <w:lang w:val="es-MX"/>
        </w:rPr>
        <w:t>Que la información y documentación proporcionada en la propuesta para este procedimiento de contratación no se encuentra en el supuesto de falsedad, dolo o mala fe a que se refiere el artículo 90, fracción IV de la citada Ley.</w:t>
      </w:r>
    </w:p>
    <w:p w14:paraId="09006D7B" w14:textId="77777777" w:rsidR="00284916" w:rsidRDefault="00284916" w:rsidP="00284916">
      <w:pPr>
        <w:rPr>
          <w:lang w:val="es-MX"/>
        </w:rPr>
      </w:pPr>
    </w:p>
    <w:p w14:paraId="4A020873" w14:textId="77777777" w:rsidR="004A599F" w:rsidRDefault="004A599F" w:rsidP="00284916">
      <w:pPr>
        <w:rPr>
          <w:lang w:val="es-MX"/>
        </w:rPr>
      </w:pPr>
    </w:p>
    <w:p w14:paraId="7D438400" w14:textId="77777777" w:rsidR="004A599F" w:rsidRDefault="004A599F" w:rsidP="00284916">
      <w:pPr>
        <w:rPr>
          <w:lang w:val="es-MX"/>
        </w:rPr>
      </w:pPr>
    </w:p>
    <w:p w14:paraId="35E6823D" w14:textId="77777777" w:rsidR="001330CE" w:rsidRPr="00EA65A4" w:rsidRDefault="001330CE" w:rsidP="001330CE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671F2710" w14:textId="77777777" w:rsidR="001330CE" w:rsidRDefault="001330CE" w:rsidP="001330CE">
      <w:pPr>
        <w:contextualSpacing/>
        <w:jc w:val="center"/>
        <w:rPr>
          <w:rFonts w:cs="Arial"/>
          <w:b/>
          <w:bCs/>
        </w:rPr>
      </w:pPr>
    </w:p>
    <w:p w14:paraId="312A86E7" w14:textId="77777777" w:rsidR="001330CE" w:rsidRPr="00EA65A4" w:rsidRDefault="001330CE" w:rsidP="001330CE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065AE54F" wp14:editId="681BBC39">
            <wp:extent cx="1287371" cy="753035"/>
            <wp:effectExtent l="0" t="0" r="8255" b="9525"/>
            <wp:docPr id="2035708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0995" w14:textId="4A127696" w:rsidR="001330CE" w:rsidRPr="003740F0" w:rsidRDefault="001330CE" w:rsidP="001330CE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7C2A85C6" w14:textId="124B75FE" w:rsidR="001330CE" w:rsidRDefault="001330CE" w:rsidP="001330CE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10B05283" w14:textId="1B0E2816" w:rsidR="00937A50" w:rsidRDefault="00937A50">
      <w:pPr>
        <w:spacing w:after="160" w:line="259" w:lineRule="auto"/>
      </w:pPr>
      <w:r>
        <w:br w:type="page"/>
      </w:r>
    </w:p>
    <w:p w14:paraId="0A7F9F61" w14:textId="5D11F6A5" w:rsidR="002E71CD" w:rsidRDefault="00C80084" w:rsidP="002E71CD">
      <w:pPr>
        <w:pStyle w:val="Heading1"/>
      </w:pPr>
      <w:bookmarkStart w:id="2" w:name="_Toc227003808"/>
      <w:bookmarkStart w:id="3" w:name="_Toc227004915"/>
      <w:r>
        <w:lastRenderedPageBreak/>
        <w:t>ESCRITO DE CORREO ELECTRÓNICO</w:t>
      </w:r>
      <w:bookmarkEnd w:id="2"/>
      <w:bookmarkEnd w:id="3"/>
    </w:p>
    <w:p w14:paraId="700161C9" w14:textId="77777777" w:rsidR="002E71CD" w:rsidRDefault="002E71CD" w:rsidP="002E71CD">
      <w:pPr>
        <w:rPr>
          <w:lang w:val="es-MX"/>
        </w:rPr>
      </w:pPr>
    </w:p>
    <w:p w14:paraId="4BDF559D" w14:textId="723D6D8F" w:rsidR="002E71CD" w:rsidRPr="00EA65A4" w:rsidRDefault="002E71CD" w:rsidP="002E71CD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51E455F4" w14:textId="77777777" w:rsidR="002E71CD" w:rsidRPr="00EA65A4" w:rsidRDefault="002E71CD" w:rsidP="002E71CD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3FC25D63" w14:textId="77777777" w:rsidR="002E71CD" w:rsidRDefault="002E71CD" w:rsidP="002E71CD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1E858073" w14:textId="77777777" w:rsidR="002E71CD" w:rsidRPr="00EA65A4" w:rsidRDefault="002E71CD" w:rsidP="002E71CD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029D7B52" w14:textId="77777777" w:rsidR="002E71CD" w:rsidRPr="00EA65A4" w:rsidRDefault="002E71CD" w:rsidP="002E71CD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6E90AD76" w14:textId="77777777" w:rsidR="002E71CD" w:rsidRPr="00EA65A4" w:rsidRDefault="002E71CD" w:rsidP="002E71CD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3F5B7C4F" w14:textId="77777777" w:rsidR="002E71CD" w:rsidRPr="00EA65A4" w:rsidRDefault="002E71CD" w:rsidP="002E71CD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33BCB798" w14:textId="77777777" w:rsidR="002E71CD" w:rsidRPr="00EA65A4" w:rsidRDefault="002E71CD" w:rsidP="002E71CD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69DC1457" w14:textId="6856442B" w:rsidR="002E71CD" w:rsidRPr="008D5DD9" w:rsidRDefault="002E71CD" w:rsidP="002E71CD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3B052A71" w14:textId="77777777" w:rsidR="002E71CD" w:rsidRDefault="002E71CD" w:rsidP="002E71CD">
      <w:pPr>
        <w:rPr>
          <w:lang w:val="es-MX"/>
        </w:rPr>
      </w:pPr>
    </w:p>
    <w:p w14:paraId="517B5474" w14:textId="77777777" w:rsidR="00CC3B79" w:rsidRPr="008D5DD9" w:rsidRDefault="00CC3B79" w:rsidP="00CC3B79">
      <w:pPr>
        <w:spacing w:line="259" w:lineRule="auto"/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Para efectos legales y de las notificaciones relacionadas con el presente evento de contratación en el que participa mi representada, y términos de lo establecido en el Artículo 49 del Reglamento de la Ley de Adquisiciones, Arrendamientos y Servicios del Sector Público, manifiesto como domicilio para oír y recibir toda clase de notificaciones y documentos que deriven, el domicilio ubicado en:</w:t>
      </w:r>
    </w:p>
    <w:p w14:paraId="0363C0E2" w14:textId="54703512" w:rsidR="00CC3B79" w:rsidRPr="008D5DD9" w:rsidRDefault="00CC3B79" w:rsidP="00CC3B79">
      <w:pPr>
        <w:spacing w:line="259" w:lineRule="auto"/>
        <w:jc w:val="both"/>
        <w:rPr>
          <w:rFonts w:eastAsia="Calibri" w:cs="Arial"/>
          <w:sz w:val="20"/>
          <w:szCs w:val="20"/>
          <w:lang w:val="es-MX"/>
        </w:rPr>
      </w:pPr>
      <w:r w:rsidRPr="001727C3"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 w:rsidRPr="001727C3"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Domicilio_Licitante </w:instrText>
      </w:r>
      <w:r w:rsidRPr="001727C3"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Paseo De Las Palmas, Número Exterior 1, Interior Bodega 2-B2, Colonia Lomas De Cocoyoc, Atlatlahucan, Morelos, CP62840.</w:t>
      </w:r>
      <w:r w:rsidRPr="001727C3"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</w:p>
    <w:p w14:paraId="24EB504E" w14:textId="77777777" w:rsidR="00CC3B79" w:rsidRPr="008D5DD9" w:rsidRDefault="00CC3B79" w:rsidP="00CC3B79">
      <w:pPr>
        <w:spacing w:line="259" w:lineRule="auto"/>
        <w:jc w:val="both"/>
        <w:rPr>
          <w:rFonts w:eastAsia="Calibri" w:cs="Arial"/>
          <w:sz w:val="20"/>
          <w:szCs w:val="20"/>
          <w:lang w:val="es-MX"/>
        </w:rPr>
      </w:pPr>
    </w:p>
    <w:p w14:paraId="72748EA2" w14:textId="4B21D34A" w:rsidR="00CC3B79" w:rsidRPr="008D5DD9" w:rsidRDefault="00CC3B79" w:rsidP="00CC3B79">
      <w:pPr>
        <w:spacing w:line="259" w:lineRule="auto"/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 xml:space="preserve">Teléfono de contacto: </w:t>
      </w:r>
      <w:r w:rsidRPr="001727C3"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 w:rsidRPr="001727C3"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Teléfono </w:instrText>
      </w:r>
      <w:r w:rsidRPr="001727C3"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Cel: 55 6913 6323 Fijo: 735 688 2634</w:t>
      </w:r>
      <w:r w:rsidRPr="001727C3"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</w:p>
    <w:p w14:paraId="7C90D5EF" w14:textId="77777777" w:rsidR="00CC3B79" w:rsidRPr="008D5DD9" w:rsidRDefault="00CC3B79" w:rsidP="00CC3B79">
      <w:pPr>
        <w:spacing w:line="259" w:lineRule="auto"/>
        <w:jc w:val="both"/>
        <w:rPr>
          <w:rFonts w:eastAsia="Calibri" w:cs="Arial"/>
          <w:sz w:val="20"/>
          <w:szCs w:val="20"/>
          <w:lang w:val="es-MX"/>
        </w:rPr>
      </w:pPr>
    </w:p>
    <w:p w14:paraId="5B6C200B" w14:textId="77777777" w:rsidR="00CC3B79" w:rsidRPr="008D5DD9" w:rsidRDefault="00CC3B79" w:rsidP="00CC3B79">
      <w:pPr>
        <w:spacing w:line="259" w:lineRule="auto"/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Además, informo la siguiente cuenta de correo electrónico:</w:t>
      </w:r>
    </w:p>
    <w:p w14:paraId="12EF997C" w14:textId="27AD6D7F" w:rsidR="00CC3B79" w:rsidRDefault="00DF14DD" w:rsidP="00CC3B79">
      <w:pPr>
        <w:spacing w:line="259" w:lineRule="auto"/>
        <w:jc w:val="both"/>
        <w:rPr>
          <w:rFonts w:eastAsia="Calibri" w:cs="Arial"/>
          <w:b/>
          <w:sz w:val="20"/>
          <w:szCs w:val="20"/>
          <w:u w:val="single"/>
          <w:lang w:val="es-MX"/>
        </w:rPr>
      </w:pP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Mail_apoderado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armando.cuaxospa@eseotrespharma.com y diegoalbertoruizosuna1984@gmail.com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</w:p>
    <w:p w14:paraId="0EAA9137" w14:textId="77777777" w:rsidR="00DF14DD" w:rsidRPr="008D5DD9" w:rsidRDefault="00DF14DD" w:rsidP="00CC3B79">
      <w:pPr>
        <w:spacing w:line="259" w:lineRule="auto"/>
        <w:jc w:val="both"/>
        <w:rPr>
          <w:rFonts w:eastAsia="Calibri" w:cs="Arial"/>
          <w:sz w:val="20"/>
          <w:szCs w:val="20"/>
          <w:lang w:val="es-MX"/>
        </w:rPr>
      </w:pPr>
    </w:p>
    <w:p w14:paraId="0CDFE6F8" w14:textId="77777777" w:rsidR="00CC3B79" w:rsidRPr="008D5DD9" w:rsidRDefault="00CC3B79" w:rsidP="00CC3B79">
      <w:pPr>
        <w:spacing w:line="259" w:lineRule="auto"/>
        <w:jc w:val="both"/>
        <w:rPr>
          <w:rFonts w:eastAsia="Calibri" w:cs="Arial"/>
          <w:sz w:val="20"/>
          <w:szCs w:val="20"/>
        </w:rPr>
      </w:pPr>
      <w:r w:rsidRPr="008D5DD9">
        <w:rPr>
          <w:rFonts w:eastAsia="Calibri" w:cs="Arial"/>
          <w:sz w:val="20"/>
          <w:szCs w:val="20"/>
          <w:lang w:val="es-MX"/>
        </w:rPr>
        <w:t>Aceptando a recibir toda clase de documentos y/o notificaciones mediante el domicilio o correo electrónico manifestado, de conformidad con el Artículo 35 Fracción I y II, del Capitulo Sexto, de la Ley Federal de Procedimiento Administrativo; debiendo manifestar por escrito a la Convocante cualquier cambio.</w:t>
      </w:r>
    </w:p>
    <w:p w14:paraId="503A0CEA" w14:textId="77777777" w:rsidR="002E71CD" w:rsidRPr="00CC3B79" w:rsidRDefault="002E71CD" w:rsidP="002E71CD"/>
    <w:p w14:paraId="5E0E3B02" w14:textId="77777777" w:rsidR="002E71CD" w:rsidRPr="00EA65A4" w:rsidRDefault="002E71CD" w:rsidP="002E71CD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62FA98F0" w14:textId="77777777" w:rsidR="002E71CD" w:rsidRDefault="002E71CD" w:rsidP="002E71CD">
      <w:pPr>
        <w:contextualSpacing/>
        <w:jc w:val="center"/>
        <w:rPr>
          <w:rFonts w:cs="Arial"/>
          <w:b/>
          <w:bCs/>
        </w:rPr>
      </w:pPr>
    </w:p>
    <w:p w14:paraId="42CA0787" w14:textId="77777777" w:rsidR="002E71CD" w:rsidRPr="00EA65A4" w:rsidRDefault="002E71CD" w:rsidP="002E71CD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7DFB9CAE" wp14:editId="38B6AB09">
            <wp:extent cx="1287371" cy="753035"/>
            <wp:effectExtent l="0" t="0" r="8255" b="9525"/>
            <wp:docPr id="21439786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A5CD" w14:textId="09C1BB56" w:rsidR="002E71CD" w:rsidRPr="003740F0" w:rsidRDefault="002E71CD" w:rsidP="002E71CD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30D8888F" w14:textId="5DABAEE7" w:rsidR="002E71CD" w:rsidRDefault="002E71CD" w:rsidP="002E71CD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59CE366E" w14:textId="764542E8" w:rsidR="00AB2D3F" w:rsidRDefault="00AB2D3F">
      <w:pPr>
        <w:spacing w:after="160" w:line="259" w:lineRule="auto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7FEA76B5" w14:textId="77777777" w:rsidR="002E71CD" w:rsidRPr="002E71CD" w:rsidRDefault="002E71CD" w:rsidP="002E71CD"/>
    <w:p w14:paraId="0D273BC7" w14:textId="77777777" w:rsidR="00C80084" w:rsidRDefault="00C80084" w:rsidP="00C80084">
      <w:pPr>
        <w:pStyle w:val="Heading1"/>
      </w:pPr>
      <w:bookmarkStart w:id="4" w:name="_Toc227003809"/>
      <w:bookmarkStart w:id="5" w:name="_Toc227004916"/>
      <w:r>
        <w:t>DECLARACIÓN DE INTEGRIDAD</w:t>
      </w:r>
      <w:bookmarkEnd w:id="4"/>
      <w:bookmarkEnd w:id="5"/>
    </w:p>
    <w:p w14:paraId="0BD85039" w14:textId="77777777" w:rsidR="009471A9" w:rsidRPr="009471A9" w:rsidRDefault="009471A9" w:rsidP="009471A9">
      <w:pPr>
        <w:rPr>
          <w:lang w:val="es-MX"/>
        </w:rPr>
      </w:pPr>
    </w:p>
    <w:p w14:paraId="252F1E96" w14:textId="1E4DF88F" w:rsidR="009471A9" w:rsidRPr="00EA65A4" w:rsidRDefault="009471A9" w:rsidP="009471A9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1BB53889" w14:textId="77777777" w:rsidR="009471A9" w:rsidRPr="00EA65A4" w:rsidRDefault="009471A9" w:rsidP="009471A9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1246A3A8" w14:textId="77777777" w:rsidR="009471A9" w:rsidRDefault="009471A9" w:rsidP="009471A9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3B012D3D" w14:textId="77777777" w:rsidR="009471A9" w:rsidRPr="00EA65A4" w:rsidRDefault="009471A9" w:rsidP="009471A9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37314265" w14:textId="77777777" w:rsidR="009471A9" w:rsidRPr="00EA65A4" w:rsidRDefault="009471A9" w:rsidP="009471A9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77CCF03C" w14:textId="77777777" w:rsidR="009471A9" w:rsidRPr="00EA65A4" w:rsidRDefault="009471A9" w:rsidP="009471A9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0C291BF2" w14:textId="77777777" w:rsidR="009471A9" w:rsidRPr="00EA65A4" w:rsidRDefault="009471A9" w:rsidP="009471A9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021C6FE" w14:textId="77777777" w:rsidR="009471A9" w:rsidRPr="00EA65A4" w:rsidRDefault="009471A9" w:rsidP="009471A9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4ADBBAF7" w14:textId="4D489343" w:rsidR="009471A9" w:rsidRPr="008D5DD9" w:rsidRDefault="009471A9" w:rsidP="009471A9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6AA07483" w14:textId="77777777" w:rsidR="009471A9" w:rsidRDefault="009471A9" w:rsidP="009471A9">
      <w:pPr>
        <w:rPr>
          <w:lang w:val="es-MX"/>
        </w:rPr>
      </w:pPr>
    </w:p>
    <w:p w14:paraId="5C699697" w14:textId="42EAD652" w:rsidR="002F315A" w:rsidRPr="008D5DD9" w:rsidRDefault="002F315A" w:rsidP="002F315A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right="-20"/>
        <w:jc w:val="both"/>
        <w:rPr>
          <w:rFonts w:eastAsia="Montserrat" w:cs="Calibri"/>
          <w:b/>
          <w:bCs/>
          <w:sz w:val="20"/>
          <w:szCs w:val="20"/>
          <w:lang w:val="es-MX"/>
        </w:rPr>
      </w:pPr>
      <w:r w:rsidRPr="008D5DD9">
        <w:rPr>
          <w:rFonts w:eastAsia="Montserrat" w:cs="Calibri"/>
          <w:sz w:val="20"/>
          <w:szCs w:val="20"/>
          <w:lang w:val="es-MX"/>
        </w:rPr>
        <w:t>Por m</w:t>
      </w:r>
      <w:r w:rsidR="00826626">
        <w:rPr>
          <w:rFonts w:eastAsia="Montserrat" w:cs="Calibri"/>
          <w:sz w:val="20"/>
          <w:szCs w:val="20"/>
          <w:lang w:val="es-MX"/>
        </w:rPr>
        <w:t>í</w:t>
      </w:r>
      <w:r w:rsidRPr="008D5DD9">
        <w:rPr>
          <w:rFonts w:eastAsia="Montserrat" w:cs="Calibri"/>
          <w:sz w:val="20"/>
          <w:szCs w:val="20"/>
          <w:lang w:val="es-MX"/>
        </w:rPr>
        <w:t xml:space="preserve"> mismo o a través de interpósita persona, nos abstendremos de adoptar conductas para que los servidores públicos de LABORATORIO DE BIOLÓGICOS Y REACTIVOS DE MÉXICO, S.A. DE C.V. y de las dependencias participantes, induzcan o alteren las evaluaciones de las proposiciones, el resultado del procedimiento u otros aspectos que otorguen condiciones más ventajosas con relación a los demás participantes, de conformidad con lo dispuesto por el </w:t>
      </w:r>
      <w:r w:rsidRPr="008D5DD9">
        <w:rPr>
          <w:rFonts w:eastAsia="Montserrat" w:cs="Calibri"/>
          <w:b/>
          <w:bCs/>
          <w:sz w:val="20"/>
          <w:szCs w:val="20"/>
          <w:lang w:val="es-MX"/>
        </w:rPr>
        <w:t>artículo 29 de la Ley de Adquisiciones, Arrendamientos y Servicios del Sector Público.</w:t>
      </w:r>
    </w:p>
    <w:p w14:paraId="59C31504" w14:textId="77777777" w:rsidR="002F315A" w:rsidRPr="008D5DD9" w:rsidRDefault="002F315A" w:rsidP="002F315A">
      <w:pPr>
        <w:widowControl w:val="0"/>
        <w:autoSpaceDE w:val="0"/>
        <w:autoSpaceDN w:val="0"/>
        <w:ind w:left="-20" w:right="-20"/>
        <w:jc w:val="both"/>
        <w:rPr>
          <w:rFonts w:eastAsia="Montserrat" w:cs="Calibri"/>
          <w:sz w:val="20"/>
          <w:szCs w:val="20"/>
        </w:rPr>
      </w:pPr>
    </w:p>
    <w:p w14:paraId="2C0A2574" w14:textId="77777777" w:rsidR="002F315A" w:rsidRPr="008D5DD9" w:rsidRDefault="002F315A" w:rsidP="002F315A">
      <w:pPr>
        <w:widowControl w:val="0"/>
        <w:autoSpaceDE w:val="0"/>
        <w:autoSpaceDN w:val="0"/>
        <w:ind w:right="-20"/>
        <w:jc w:val="both"/>
        <w:rPr>
          <w:rFonts w:eastAsia="Times New Roman" w:cs="Calibri"/>
          <w:sz w:val="20"/>
          <w:szCs w:val="20"/>
        </w:rPr>
      </w:pPr>
      <w:r w:rsidRPr="008D5DD9">
        <w:rPr>
          <w:rFonts w:eastAsia="Montserrat" w:cs="Calibri"/>
          <w:sz w:val="20"/>
          <w:szCs w:val="20"/>
        </w:rPr>
        <w:t>En el entendido de que la falsedad en las manifestaciones que se realizan, serán sancionadas en los términos de la LAASSP.</w:t>
      </w:r>
    </w:p>
    <w:p w14:paraId="263BBA5F" w14:textId="77777777" w:rsidR="002F315A" w:rsidRPr="002F315A" w:rsidRDefault="002F315A" w:rsidP="009471A9"/>
    <w:p w14:paraId="28A2BD2D" w14:textId="77777777" w:rsidR="009471A9" w:rsidRDefault="009471A9" w:rsidP="009471A9">
      <w:pPr>
        <w:rPr>
          <w:lang w:val="es-MX"/>
        </w:rPr>
      </w:pPr>
    </w:p>
    <w:p w14:paraId="06403D4B" w14:textId="77777777" w:rsidR="009471A9" w:rsidRPr="00EA65A4" w:rsidRDefault="009471A9" w:rsidP="009471A9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697C26D5" w14:textId="77777777" w:rsidR="009471A9" w:rsidRDefault="009471A9" w:rsidP="009471A9">
      <w:pPr>
        <w:contextualSpacing/>
        <w:jc w:val="center"/>
        <w:rPr>
          <w:rFonts w:cs="Arial"/>
          <w:b/>
          <w:bCs/>
        </w:rPr>
      </w:pPr>
    </w:p>
    <w:p w14:paraId="5AEAA93F" w14:textId="77777777" w:rsidR="009471A9" w:rsidRPr="00EA65A4" w:rsidRDefault="009471A9" w:rsidP="009471A9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2091F762" wp14:editId="1ACC3DD9">
            <wp:extent cx="1287371" cy="753035"/>
            <wp:effectExtent l="0" t="0" r="8255" b="9525"/>
            <wp:docPr id="1279970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B6FE" w14:textId="19E4EA49" w:rsidR="009471A9" w:rsidRPr="003740F0" w:rsidRDefault="009471A9" w:rsidP="009471A9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7A5817B2" w14:textId="74392165" w:rsidR="009471A9" w:rsidRDefault="009471A9" w:rsidP="009471A9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141979C7" w14:textId="2C119DC6" w:rsidR="00F73D77" w:rsidRDefault="00F73D77">
      <w:pPr>
        <w:spacing w:after="160" w:line="259" w:lineRule="auto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3ADE7CDD" w14:textId="77777777" w:rsidR="002C749A" w:rsidRDefault="002C749A" w:rsidP="009471A9">
      <w:pPr>
        <w:contextualSpacing/>
        <w:jc w:val="center"/>
        <w:rPr>
          <w:rFonts w:cs="Arial"/>
        </w:rPr>
      </w:pPr>
    </w:p>
    <w:p w14:paraId="4DF0AD24" w14:textId="77777777" w:rsidR="009471A9" w:rsidRPr="009471A9" w:rsidRDefault="009471A9" w:rsidP="009471A9"/>
    <w:p w14:paraId="0BA427F7" w14:textId="339DE727" w:rsidR="00807EB7" w:rsidRDefault="00C80084" w:rsidP="00807EB7">
      <w:pPr>
        <w:pStyle w:val="Heading1"/>
      </w:pPr>
      <w:bookmarkStart w:id="6" w:name="_Toc227003810"/>
      <w:bookmarkStart w:id="7" w:name="_Toc227004917"/>
      <w:r>
        <w:t>MANIFESTACIÓN DE ESTRATIFICACIÓN</w:t>
      </w:r>
      <w:bookmarkEnd w:id="6"/>
      <w:bookmarkEnd w:id="7"/>
    </w:p>
    <w:p w14:paraId="7857BC04" w14:textId="4A709637" w:rsidR="00807EB7" w:rsidRPr="00EA65A4" w:rsidRDefault="00807EB7" w:rsidP="00807EB7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58D4D552" w14:textId="77777777" w:rsidR="00807EB7" w:rsidRPr="00EA65A4" w:rsidRDefault="00807EB7" w:rsidP="00807EB7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78088BF8" w14:textId="77777777" w:rsidR="00807EB7" w:rsidRDefault="00807EB7" w:rsidP="00807EB7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7AEE997C" w14:textId="77777777" w:rsidR="00807EB7" w:rsidRPr="00EA65A4" w:rsidRDefault="00807EB7" w:rsidP="00807EB7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2E831592" w14:textId="77777777" w:rsidR="00807EB7" w:rsidRPr="00EA65A4" w:rsidRDefault="00807EB7" w:rsidP="00807EB7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75DF4EB0" w14:textId="77777777" w:rsidR="00807EB7" w:rsidRPr="00EA65A4" w:rsidRDefault="00807EB7" w:rsidP="00807EB7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12DAAF2D" w14:textId="77777777" w:rsidR="00807EB7" w:rsidRPr="00EA65A4" w:rsidRDefault="00807EB7" w:rsidP="00807EB7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6A7F00ED" w14:textId="77777777" w:rsidR="00807EB7" w:rsidRPr="00EA65A4" w:rsidRDefault="00807EB7" w:rsidP="00807EB7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5536B0D" w14:textId="1DD29DF6" w:rsidR="00807EB7" w:rsidRPr="008D5DD9" w:rsidRDefault="00807EB7" w:rsidP="00807EB7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0C3E9B3B" w14:textId="77777777" w:rsidR="00807EB7" w:rsidRDefault="00807EB7" w:rsidP="00807EB7">
      <w:pPr>
        <w:rPr>
          <w:lang w:val="es-MX"/>
        </w:rPr>
      </w:pPr>
    </w:p>
    <w:p w14:paraId="5BC7F226" w14:textId="6869D5F6" w:rsidR="00107407" w:rsidRPr="008D5DD9" w:rsidRDefault="00107407" w:rsidP="00107407">
      <w:pPr>
        <w:jc w:val="both"/>
        <w:rPr>
          <w:sz w:val="20"/>
          <w:szCs w:val="20"/>
          <w:lang w:val="es-MX"/>
        </w:rPr>
      </w:pPr>
      <w:r w:rsidRPr="008D5DD9">
        <w:rPr>
          <w:sz w:val="20"/>
          <w:szCs w:val="20"/>
          <w:lang w:val="es-MX"/>
        </w:rPr>
        <w:t xml:space="preserve">Al respecto y de conformidad con lo dispuesto por el artículo 34 del Reglamento de la Ley de Adquisiciones, Arrendamientos y Servicios del Sector Público, MANIFIESTO BAJO PROTESTA DE DECIR VERDAD que mi representada está constituida conforme a las leyes mexicanas, con Registro Federal de Contribuyentes </w:t>
      </w:r>
      <w:r w:rsidRPr="001727C3">
        <w:rPr>
          <w:b/>
          <w:sz w:val="20"/>
          <w:szCs w:val="20"/>
          <w:u w:val="single"/>
          <w:lang w:val="es-MX"/>
        </w:rPr>
        <w:fldChar w:fldCharType="begin"/>
      </w:r>
      <w:r w:rsidRPr="001727C3">
        <w:rPr>
          <w:b/>
          <w:sz w:val="20"/>
          <w:szCs w:val="20"/>
          <w:u w:val="single"/>
          <w:lang w:val="es-MX"/>
        </w:rPr>
        <w:instrText xml:space="preserve"> MERGEFIELD RFC_Licitante </w:instrText>
      </w:r>
      <w:r w:rsidRPr="001727C3">
        <w:rPr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b/>
          <w:noProof/>
          <w:sz w:val="20"/>
          <w:szCs w:val="20"/>
          <w:u w:val="single"/>
          <w:lang w:val="es-MX"/>
        </w:rPr>
        <w:t>EPH161215NS9</w:t>
      </w:r>
      <w:r w:rsidRPr="001727C3">
        <w:rPr>
          <w:b/>
          <w:sz w:val="20"/>
          <w:szCs w:val="20"/>
          <w:u w:val="single"/>
          <w:lang w:val="es-MX"/>
        </w:rPr>
        <w:fldChar w:fldCharType="end"/>
      </w:r>
      <w:r w:rsidRPr="008D5DD9">
        <w:rPr>
          <w:sz w:val="20"/>
          <w:szCs w:val="20"/>
          <w:lang w:val="es-MX"/>
        </w:rPr>
        <w:t xml:space="preserve"> y asimismo que considerando los criterios (sector, número total de trabajadores y ventas anuales) establecidos en el Acuerdo por el que se establece la estratificación de las micro, pequeñas y medianas empresas, publicado en el Diario Oficial de la Federación el 30 de junio de 2009, mi representada tiene un Tope Máximo Combinado de </w:t>
      </w:r>
      <w:r w:rsidRPr="008D5DD9">
        <w:rPr>
          <w:sz w:val="20"/>
          <w:szCs w:val="20"/>
          <w:u w:val="single"/>
          <w:lang w:val="es-MX"/>
        </w:rPr>
        <w:t>&gt;235</w:t>
      </w:r>
      <w:r w:rsidRPr="008D5DD9">
        <w:rPr>
          <w:sz w:val="20"/>
          <w:szCs w:val="20"/>
          <w:lang w:val="es-MX"/>
        </w:rPr>
        <w:t xml:space="preserve"> con base en lo cual se estatifica como una empresa No Pyme.</w:t>
      </w:r>
    </w:p>
    <w:p w14:paraId="20A17053" w14:textId="77777777" w:rsidR="00107407" w:rsidRPr="008D5DD9" w:rsidRDefault="00107407" w:rsidP="00107407">
      <w:pPr>
        <w:jc w:val="both"/>
        <w:rPr>
          <w:sz w:val="20"/>
          <w:szCs w:val="20"/>
          <w:lang w:val="es-MX"/>
        </w:rPr>
      </w:pPr>
    </w:p>
    <w:p w14:paraId="6C5EF5CB" w14:textId="77777777" w:rsidR="00107407" w:rsidRPr="008D5DD9" w:rsidRDefault="00107407" w:rsidP="00107407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sz w:val="20"/>
          <w:szCs w:val="20"/>
          <w:lang w:val="es-MX"/>
        </w:rPr>
        <w:t>De igual forma, declaro que la presente manifestación la hago teniendo pleno conocimiento de que la omisión, simulación o presentación de información falsa, son infracciones previstas por los artículos l, 2, fracción 111, 3, fracción XVII, 4, fracción 111, 14, segundo párrafo, 69, 70 y 81 de la Ley General de Responsabilidades Administrativas, y demás disposiciones aplicables.</w:t>
      </w:r>
    </w:p>
    <w:p w14:paraId="58D5E12D" w14:textId="77777777" w:rsidR="00807EB7" w:rsidRDefault="00807EB7" w:rsidP="00807EB7">
      <w:pPr>
        <w:rPr>
          <w:lang w:val="es-MX"/>
        </w:rPr>
      </w:pPr>
    </w:p>
    <w:p w14:paraId="202C64C6" w14:textId="77777777" w:rsidR="00807EB7" w:rsidRPr="00EA65A4" w:rsidRDefault="00807EB7" w:rsidP="00807EB7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6222C935" w14:textId="77777777" w:rsidR="00807EB7" w:rsidRDefault="00807EB7" w:rsidP="00807EB7">
      <w:pPr>
        <w:contextualSpacing/>
        <w:jc w:val="center"/>
        <w:rPr>
          <w:rFonts w:cs="Arial"/>
          <w:b/>
          <w:bCs/>
        </w:rPr>
      </w:pPr>
    </w:p>
    <w:p w14:paraId="6B8DE8D1" w14:textId="77777777" w:rsidR="00807EB7" w:rsidRPr="00EA65A4" w:rsidRDefault="00807EB7" w:rsidP="00807EB7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1EAC6EFC" wp14:editId="582A7A0F">
            <wp:extent cx="1287371" cy="753035"/>
            <wp:effectExtent l="0" t="0" r="8255" b="9525"/>
            <wp:docPr id="983570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8FB7" w14:textId="09A93307" w:rsidR="00807EB7" w:rsidRPr="003740F0" w:rsidRDefault="00807EB7" w:rsidP="00807EB7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5B7B27A3" w14:textId="290D6A55" w:rsidR="00807EB7" w:rsidRDefault="00807EB7" w:rsidP="00807EB7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56E7E56D" w14:textId="714914A7" w:rsidR="00E526DC" w:rsidRDefault="00E526DC">
      <w:pPr>
        <w:spacing w:after="160" w:line="259" w:lineRule="auto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1B0160DC" w14:textId="77777777" w:rsidR="00C80084" w:rsidRDefault="00C80084" w:rsidP="00C80084">
      <w:pPr>
        <w:pStyle w:val="Heading1"/>
      </w:pPr>
      <w:bookmarkStart w:id="8" w:name="_Toc227003811"/>
      <w:bookmarkStart w:id="9" w:name="_Toc227004918"/>
      <w:r>
        <w:lastRenderedPageBreak/>
        <w:t>FORMATO PARA ACREDITACIÓN DE PERSONALIDAD JURÍDICA</w:t>
      </w:r>
      <w:bookmarkEnd w:id="8"/>
      <w:bookmarkEnd w:id="9"/>
    </w:p>
    <w:p w14:paraId="3769B66C" w14:textId="4E876E96" w:rsidR="00B24AEE" w:rsidRPr="00EA65A4" w:rsidRDefault="00B24AEE" w:rsidP="00B24AEE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6D883070" w14:textId="77777777" w:rsidR="00B24AEE" w:rsidRPr="00EA65A4" w:rsidRDefault="00B24AEE" w:rsidP="00B24AEE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1CB72569" w14:textId="77777777" w:rsidR="00B24AEE" w:rsidRDefault="00B24AEE" w:rsidP="00B24AEE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3922F633" w14:textId="77777777" w:rsidR="00B24AEE" w:rsidRPr="00EA65A4" w:rsidRDefault="00B24AEE" w:rsidP="00B24AEE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0D4BE031" w14:textId="77777777" w:rsidR="00B24AEE" w:rsidRPr="00EA65A4" w:rsidRDefault="00B24AEE" w:rsidP="00B24AEE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0E7FF3C8" w14:textId="77777777" w:rsidR="00B24AEE" w:rsidRPr="00EA65A4" w:rsidRDefault="00B24AEE" w:rsidP="00B24AEE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5DB7F142" w14:textId="3B4402F0" w:rsidR="00B24AEE" w:rsidRDefault="00B24AEE" w:rsidP="00B24AEE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51C3B27C" w14:textId="77777777" w:rsidR="00015A78" w:rsidRPr="008D5DD9" w:rsidRDefault="00015A78" w:rsidP="00B24AEE">
      <w:pPr>
        <w:jc w:val="both"/>
        <w:rPr>
          <w:rFonts w:eastAsia="Calibri" w:cs="Arial"/>
          <w:sz w:val="20"/>
          <w:szCs w:val="20"/>
          <w:lang w:val="es-MX"/>
        </w:rPr>
      </w:pPr>
    </w:p>
    <w:tbl>
      <w:tblPr>
        <w:tblW w:w="5000" w:type="pct"/>
        <w:tblLook w:val="06A0" w:firstRow="1" w:lastRow="0" w:firstColumn="1" w:lastColumn="0" w:noHBand="1" w:noVBand="1"/>
      </w:tblPr>
      <w:tblGrid>
        <w:gridCol w:w="1520"/>
        <w:gridCol w:w="7810"/>
      </w:tblGrid>
      <w:tr w:rsidR="00015A78" w:rsidRPr="00B808A5" w14:paraId="7570CD92" w14:textId="77777777" w:rsidTr="00B37FFE">
        <w:trPr>
          <w:trHeight w:val="3315"/>
        </w:trPr>
        <w:tc>
          <w:tcPr>
            <w:tcW w:w="5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1F061C" w14:textId="77777777" w:rsidR="00015A78" w:rsidRPr="00CB1C1C" w:rsidRDefault="00015A78" w:rsidP="00B37FFE">
            <w:pPr>
              <w:rPr>
                <w:b/>
                <w:bCs/>
              </w:rPr>
            </w:pPr>
            <w:r w:rsidRPr="00CB1C1C">
              <w:rPr>
                <w:b/>
                <w:bCs/>
              </w:rPr>
              <w:t>DEL POSIBLE PROVEEDOR</w:t>
            </w:r>
          </w:p>
        </w:tc>
        <w:tc>
          <w:tcPr>
            <w:tcW w:w="443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14:paraId="1A3A2BC7" w14:textId="577965FB" w:rsidR="00015A78" w:rsidRPr="00B808A5" w:rsidRDefault="00015A78" w:rsidP="00B37FFE">
            <w:r w:rsidRPr="00B808A5">
              <w:t xml:space="preserve">REGISTRO FEDERAL DE CONTRIBUYENTES: </w:t>
            </w:r>
            <w:r w:rsidRPr="00B808A5">
              <w:fldChar w:fldCharType="begin"/>
            </w:r>
            <w:r w:rsidRPr="00B808A5">
              <w:instrText xml:space="preserve"> MERGEFIELD RFC_Licitante </w:instrText>
            </w:r>
            <w:r w:rsidRPr="00B808A5">
              <w:fldChar w:fldCharType="separate"/>
            </w:r>
            <w:r w:rsidR="00D20E59">
              <w:rPr>
                <w:noProof/>
              </w:rPr>
              <w:t>EPH161215NS9</w:t>
            </w:r>
            <w:r w:rsidRPr="00B808A5">
              <w:fldChar w:fldCharType="end"/>
            </w:r>
          </w:p>
          <w:p w14:paraId="44AE2F55" w14:textId="7589693F" w:rsidR="00015A78" w:rsidRPr="00B808A5" w:rsidRDefault="00015A78" w:rsidP="00B37FFE">
            <w:proofErr w:type="spellStart"/>
            <w:r w:rsidRPr="00B808A5">
              <w:t>Nombre:</w:t>
            </w:r>
            <w:r w:rsidRPr="00B808A5">
              <w:fldChar w:fldCharType="begin"/>
            </w:r>
            <w:r w:rsidRPr="00B808A5">
              <w:instrText xml:space="preserve"> MERGEFIELD Nombre_Licitante </w:instrText>
            </w:r>
            <w:r w:rsidRPr="00B808A5">
              <w:fldChar w:fldCharType="separate"/>
            </w:r>
            <w:r w:rsidR="00D20E59">
              <w:rPr>
                <w:noProof/>
              </w:rPr>
              <w:t>Eseotres</w:t>
            </w:r>
            <w:proofErr w:type="spellEnd"/>
            <w:r w:rsidR="00D20E59">
              <w:rPr>
                <w:noProof/>
              </w:rPr>
              <w:t xml:space="preserve"> Pharma, S.A.P.I. de C.V.</w:t>
            </w:r>
            <w:r w:rsidRPr="00B808A5">
              <w:fldChar w:fldCharType="end"/>
            </w:r>
          </w:p>
          <w:p w14:paraId="695AB900" w14:textId="04D00D7E" w:rsidR="00015A78" w:rsidRPr="00B808A5" w:rsidRDefault="00015A78" w:rsidP="00B37FFE">
            <w:r w:rsidRPr="00B808A5">
              <w:t xml:space="preserve">DOMICILIO: </w:t>
            </w:r>
            <w:r w:rsidRPr="00B808A5">
              <w:fldChar w:fldCharType="begin"/>
            </w:r>
            <w:r w:rsidRPr="00B808A5">
              <w:instrText xml:space="preserve"> MERGEFIELD Domicilio_Licitante </w:instrText>
            </w:r>
            <w:r w:rsidRPr="00B808A5">
              <w:fldChar w:fldCharType="separate"/>
            </w:r>
            <w:r w:rsidR="00D20E59">
              <w:rPr>
                <w:noProof/>
              </w:rPr>
              <w:t>Paseo De Las Palmas, Número Exterior 1, Interior Bodega 2-B2, Colonia Lomas De Cocoyoc, Atlatlahucan, Morelos, CP62840.</w:t>
            </w:r>
            <w:r w:rsidRPr="00B808A5">
              <w:fldChar w:fldCharType="end"/>
            </w:r>
          </w:p>
          <w:p w14:paraId="58782F22" w14:textId="74106560" w:rsidR="00015A78" w:rsidRPr="00B808A5" w:rsidRDefault="00015A78" w:rsidP="00B37FFE">
            <w:r w:rsidRPr="00B808A5">
              <w:t xml:space="preserve">CALLE Y NÚMERO: </w:t>
            </w:r>
            <w:r w:rsidRPr="00B808A5">
              <w:fldChar w:fldCharType="begin"/>
            </w:r>
            <w:r w:rsidRPr="00B808A5">
              <w:instrText xml:space="preserve"> MERGEFIELD Calle_y_número </w:instrText>
            </w:r>
            <w:r w:rsidRPr="00B808A5">
              <w:fldChar w:fldCharType="separate"/>
            </w:r>
            <w:r w:rsidR="00D20E59">
              <w:rPr>
                <w:noProof/>
              </w:rPr>
              <w:t>Paseo De Las Palmas, Número Exterior 1, Interior Bodega 2-B2</w:t>
            </w:r>
            <w:r w:rsidRPr="00B808A5">
              <w:fldChar w:fldCharType="end"/>
            </w:r>
          </w:p>
          <w:p w14:paraId="15B5080A" w14:textId="6608B928" w:rsidR="00015A78" w:rsidRPr="00B808A5" w:rsidRDefault="00015A78" w:rsidP="00B37FFE">
            <w:r w:rsidRPr="00B808A5">
              <w:t xml:space="preserve">COLONIA:   </w:t>
            </w:r>
            <w:r w:rsidRPr="00B808A5">
              <w:fldChar w:fldCharType="begin"/>
            </w:r>
            <w:r w:rsidRPr="00B808A5">
              <w:instrText xml:space="preserve"> MERGEFIELD Colonia </w:instrText>
            </w:r>
            <w:r w:rsidRPr="00B808A5">
              <w:fldChar w:fldCharType="separate"/>
            </w:r>
            <w:r w:rsidR="00D20E59">
              <w:rPr>
                <w:noProof/>
              </w:rPr>
              <w:t>Lomas de Cocoyoc</w:t>
            </w:r>
            <w:r w:rsidRPr="00B808A5">
              <w:fldChar w:fldCharType="end"/>
            </w:r>
            <w:r w:rsidRPr="00B808A5">
              <w:t xml:space="preserve">           DEMARCACIÓN TERRITORIAL: </w:t>
            </w:r>
            <w:r w:rsidRPr="00B808A5">
              <w:fldChar w:fldCharType="begin"/>
            </w:r>
            <w:r w:rsidRPr="00B808A5">
              <w:instrText xml:space="preserve"> MERGEFIELD Demarcación_territorial </w:instrText>
            </w:r>
            <w:r w:rsidRPr="00B808A5">
              <w:fldChar w:fldCharType="separate"/>
            </w:r>
            <w:r w:rsidR="00D20E59">
              <w:rPr>
                <w:noProof/>
              </w:rPr>
              <w:t>Atlatlahucan</w:t>
            </w:r>
            <w:r w:rsidRPr="00B808A5">
              <w:fldChar w:fldCharType="end"/>
            </w:r>
          </w:p>
          <w:p w14:paraId="5D02358F" w14:textId="6DC41A3C" w:rsidR="00015A78" w:rsidRPr="00B808A5" w:rsidRDefault="00015A78" w:rsidP="00B37FFE">
            <w:r w:rsidRPr="00B808A5">
              <w:t xml:space="preserve">CÓDIGO POSTAL: </w:t>
            </w:r>
            <w:r w:rsidRPr="00B808A5">
              <w:fldChar w:fldCharType="begin"/>
            </w:r>
            <w:r w:rsidRPr="00B808A5">
              <w:instrText xml:space="preserve"> MERGEFIELD CP </w:instrText>
            </w:r>
            <w:r w:rsidRPr="00B808A5">
              <w:fldChar w:fldCharType="separate"/>
            </w:r>
            <w:r w:rsidR="00D20E59">
              <w:rPr>
                <w:noProof/>
              </w:rPr>
              <w:t>62840</w:t>
            </w:r>
            <w:r w:rsidRPr="00B808A5">
              <w:fldChar w:fldCharType="end"/>
            </w:r>
            <w:r w:rsidRPr="00B808A5">
              <w:t xml:space="preserve">                                ENTIDAD FEDERATIVA: </w:t>
            </w:r>
            <w:r w:rsidRPr="00B808A5">
              <w:fldChar w:fldCharType="begin"/>
            </w:r>
            <w:r w:rsidRPr="00B808A5">
              <w:instrText xml:space="preserve"> MERGEFIELD Entidad_federativa </w:instrText>
            </w:r>
            <w:r w:rsidRPr="00B808A5">
              <w:fldChar w:fldCharType="separate"/>
            </w:r>
            <w:r w:rsidR="00D20E59">
              <w:rPr>
                <w:noProof/>
              </w:rPr>
              <w:t>Morelos</w:t>
            </w:r>
            <w:r w:rsidRPr="00B808A5">
              <w:fldChar w:fldCharType="end"/>
            </w:r>
          </w:p>
          <w:p w14:paraId="38CD8531" w14:textId="033556CA" w:rsidR="00015A78" w:rsidRPr="00B808A5" w:rsidRDefault="00015A78" w:rsidP="00B37FFE">
            <w:r w:rsidRPr="00B808A5">
              <w:t xml:space="preserve">CORREO </w:t>
            </w:r>
            <w:proofErr w:type="gramStart"/>
            <w:r w:rsidRPr="00B808A5">
              <w:t>ELECTRÓNICO :</w:t>
            </w:r>
            <w:proofErr w:type="gramEnd"/>
            <w:r w:rsidRPr="00B808A5">
              <w:fldChar w:fldCharType="begin"/>
            </w:r>
            <w:r w:rsidRPr="00B808A5">
              <w:instrText xml:space="preserve"> MERGEFIELD Mail_apoderado </w:instrText>
            </w:r>
            <w:r w:rsidRPr="00B808A5">
              <w:fldChar w:fldCharType="separate"/>
            </w:r>
            <w:r w:rsidR="00D20E59">
              <w:rPr>
                <w:noProof/>
              </w:rPr>
              <w:t>armando.cuaxospa@eseotrespharma.com y diegoalbertoruizosuna1984@gmail.com</w:t>
            </w:r>
            <w:r w:rsidRPr="00B808A5">
              <w:fldChar w:fldCharType="end"/>
            </w:r>
            <w:r w:rsidRPr="00B808A5">
              <w:t xml:space="preserve">TELÉFONO: </w:t>
            </w:r>
            <w:r w:rsidRPr="00B808A5">
              <w:fldChar w:fldCharType="begin"/>
            </w:r>
            <w:r w:rsidRPr="00B808A5">
              <w:instrText xml:space="preserve"> MERGEFIELD Teléfono </w:instrText>
            </w:r>
            <w:r w:rsidRPr="00B808A5">
              <w:fldChar w:fldCharType="separate"/>
            </w:r>
            <w:r w:rsidR="00D20E59">
              <w:rPr>
                <w:noProof/>
              </w:rPr>
              <w:t>Cel: 55 6913 6323 Fijo: 735 688 2634</w:t>
            </w:r>
            <w:r w:rsidRPr="00B808A5">
              <w:fldChar w:fldCharType="end"/>
            </w:r>
          </w:p>
          <w:p w14:paraId="3F7B8543" w14:textId="67A95C13" w:rsidR="00015A78" w:rsidRPr="00B808A5" w:rsidRDefault="00015A78" w:rsidP="00B37FFE">
            <w:r w:rsidRPr="00B808A5">
              <w:t xml:space="preserve">NO. DE LA ESCRITURA PÚBLICA EN LA QUE CONSTA SU ACTA CONSTITUTIVA: </w:t>
            </w:r>
            <w:r w:rsidRPr="00B808A5">
              <w:fldChar w:fldCharType="begin"/>
            </w:r>
            <w:r w:rsidRPr="00B808A5">
              <w:instrText xml:space="preserve"> MERGEFIELD Acta_Licitante </w:instrText>
            </w:r>
            <w:r w:rsidRPr="00B808A5">
              <w:fldChar w:fldCharType="separate"/>
            </w:r>
            <w:r w:rsidR="00D20E59">
              <w:rPr>
                <w:noProof/>
              </w:rPr>
              <w:t>118,513</w:t>
            </w:r>
            <w:r w:rsidRPr="00B808A5">
              <w:fldChar w:fldCharType="end"/>
            </w:r>
            <w:r w:rsidRPr="00B808A5">
              <w:t xml:space="preserve">       Fecha: </w:t>
            </w:r>
            <w:r w:rsidRPr="00B808A5">
              <w:fldChar w:fldCharType="begin"/>
            </w:r>
            <w:r w:rsidRPr="00B808A5">
              <w:instrText xml:space="preserve"> MERGEFIELD Fecha_Acta_Licitante </w:instrText>
            </w:r>
            <w:r w:rsidRPr="00B808A5">
              <w:fldChar w:fldCharType="separate"/>
            </w:r>
            <w:r w:rsidR="00D20E59">
              <w:rPr>
                <w:noProof/>
              </w:rPr>
              <w:t>15/diciembre/2016</w:t>
            </w:r>
            <w:r w:rsidRPr="00B808A5">
              <w:fldChar w:fldCharType="end"/>
            </w:r>
          </w:p>
          <w:p w14:paraId="00B43ABA" w14:textId="77777777" w:rsidR="00015A78" w:rsidRPr="00B808A5" w:rsidRDefault="00015A78" w:rsidP="00B37FFE">
            <w:r w:rsidRPr="00B808A5">
              <w:t>Duración: Indefinida</w:t>
            </w:r>
          </w:p>
          <w:p w14:paraId="1D3DADD1" w14:textId="472A5F44" w:rsidR="00015A78" w:rsidRPr="00B808A5" w:rsidRDefault="00015A78" w:rsidP="00B37FFE">
            <w:r w:rsidRPr="00B808A5">
              <w:t xml:space="preserve">NOMBRE, NÚMERO Y LUGAR DEL NOTARIO PÚBLICO ANTE EL CUAL SE PROTOCOLIZÓ LA MISMA: </w:t>
            </w:r>
            <w:r w:rsidRPr="00B808A5">
              <w:fldChar w:fldCharType="begin"/>
            </w:r>
            <w:r w:rsidRPr="00B808A5">
              <w:instrText xml:space="preserve"> MERGEFIELD Notario_Acta </w:instrText>
            </w:r>
            <w:r w:rsidRPr="00B808A5">
              <w:fldChar w:fldCharType="separate"/>
            </w:r>
            <w:r w:rsidR="00D20E59">
              <w:rPr>
                <w:noProof/>
              </w:rPr>
              <w:t>Lic. José Eugenio Castañeda Escobedo, Notario Público No.211 de la Ciudad de México.</w:t>
            </w:r>
            <w:r w:rsidRPr="00B808A5">
              <w:fldChar w:fldCharType="end"/>
            </w:r>
          </w:p>
          <w:p w14:paraId="6241DFE6" w14:textId="77777777" w:rsidR="00015A78" w:rsidRPr="00B808A5" w:rsidRDefault="00015A78" w:rsidP="00B37FFE">
            <w:r w:rsidRPr="00B808A5">
              <w:t xml:space="preserve">Nombre de los socios o asociados: </w:t>
            </w:r>
          </w:p>
          <w:p w14:paraId="525BCB26" w14:textId="77777777" w:rsidR="00D20E59" w:rsidRDefault="00015A78" w:rsidP="00897F3F">
            <w:pPr>
              <w:rPr>
                <w:noProof/>
              </w:rPr>
            </w:pPr>
            <w:r w:rsidRPr="00B808A5">
              <w:fldChar w:fldCharType="begin"/>
            </w:r>
            <w:r w:rsidRPr="00B808A5">
              <w:instrText xml:space="preserve"> MERGEFIELD Socios_Licitante </w:instrText>
            </w:r>
            <w:r w:rsidRPr="00B808A5">
              <w:fldChar w:fldCharType="separate"/>
            </w:r>
            <w:r w:rsidR="00D20E59">
              <w:rPr>
                <w:noProof/>
              </w:rPr>
              <w:t>Argüelles Díaz-González Antonio</w:t>
            </w:r>
          </w:p>
          <w:p w14:paraId="2DD0B8AC" w14:textId="1644644E" w:rsidR="00015A78" w:rsidRPr="00B808A5" w:rsidRDefault="00D20E59" w:rsidP="00B37FFE">
            <w:r>
              <w:rPr>
                <w:noProof/>
              </w:rPr>
              <w:t>Argüelles Díaz-González Diego</w:t>
            </w:r>
            <w:r w:rsidR="00015A78" w:rsidRPr="00B808A5">
              <w:fldChar w:fldCharType="end"/>
            </w:r>
          </w:p>
          <w:p w14:paraId="3B495DF3" w14:textId="4EE40D06" w:rsidR="00015A78" w:rsidRPr="00B808A5" w:rsidRDefault="00015A78" w:rsidP="00B37FFE">
            <w:r w:rsidRPr="00B808A5">
              <w:t xml:space="preserve">DESCRIPCIÓN DEL OBJETO SOCIAL: </w:t>
            </w:r>
            <w:r w:rsidRPr="00B808A5">
              <w:fldChar w:fldCharType="begin"/>
            </w:r>
            <w:r w:rsidRPr="00B808A5">
              <w:instrText xml:space="preserve"> MERGEFIELD Objeto_Social </w:instrText>
            </w:r>
            <w:r w:rsidRPr="00B808A5">
              <w:fldChar w:fldCharType="separate"/>
            </w:r>
            <w:r w:rsidR="00D20E59">
              <w:rPr>
                <w:noProof/>
              </w:rPr>
              <w:t>Fabricación, producción, compra, venta, distribución, importación, exportación, comisión, consignación, arrendamiento, sub-arrendamiento y el comercio en general con toda clase de productos farmacéuticos, medicamentos, artículos, equipos e instrumental médico.</w:t>
            </w:r>
            <w:r w:rsidRPr="00B808A5">
              <w:fldChar w:fldCharType="end"/>
            </w:r>
          </w:p>
          <w:p w14:paraId="08A6075A" w14:textId="77777777" w:rsidR="00015A78" w:rsidRPr="00B808A5" w:rsidRDefault="00015A78" w:rsidP="00B37FFE">
            <w:r w:rsidRPr="00B808A5">
              <w:t>REFORMAS AL ACTA CONSTITUTIVA: NINGUNA</w:t>
            </w:r>
          </w:p>
          <w:p w14:paraId="6474B387" w14:textId="3096A8D2" w:rsidR="00015A78" w:rsidRPr="00B808A5" w:rsidRDefault="00015A78" w:rsidP="00B37FFE">
            <w:r w:rsidRPr="00B808A5">
              <w:t xml:space="preserve">INSCRIPCIÓN EN EL REGISTRO PÚBLICO DE COMERCIO: </w:t>
            </w:r>
            <w:r w:rsidRPr="00B808A5">
              <w:br/>
              <w:t xml:space="preserve">Número: </w:t>
            </w:r>
            <w:r w:rsidRPr="00B808A5">
              <w:fldChar w:fldCharType="begin"/>
            </w:r>
            <w:r w:rsidRPr="00B808A5">
              <w:instrText xml:space="preserve"> MERGEFIELD Registro_Público_Comercio </w:instrText>
            </w:r>
            <w:r w:rsidRPr="00B808A5">
              <w:fldChar w:fldCharType="separate"/>
            </w:r>
            <w:r w:rsidR="00D20E59">
              <w:rPr>
                <w:noProof/>
              </w:rPr>
              <w:t>N°18032</w:t>
            </w:r>
            <w:r w:rsidRPr="00B808A5">
              <w:fldChar w:fldCharType="end"/>
            </w:r>
            <w:r w:rsidRPr="00B808A5">
              <w:t xml:space="preserve">            Folio: </w:t>
            </w:r>
            <w:r w:rsidRPr="00B808A5">
              <w:fldChar w:fldCharType="begin"/>
            </w:r>
            <w:r w:rsidRPr="00B808A5">
              <w:instrText xml:space="preserve"> MERGEFIELD Folio_registro_Público_Comercio </w:instrText>
            </w:r>
            <w:r w:rsidRPr="00B808A5">
              <w:fldChar w:fldCharType="separate"/>
            </w:r>
            <w:r w:rsidR="00D20E59">
              <w:rPr>
                <w:noProof/>
              </w:rPr>
              <w:t>FME N-2017043459</w:t>
            </w:r>
            <w:r w:rsidRPr="00B808A5">
              <w:fldChar w:fldCharType="end"/>
            </w:r>
            <w:r w:rsidRPr="00B808A5">
              <w:t xml:space="preserve">         Fecha: </w:t>
            </w:r>
            <w:r w:rsidRPr="00B808A5">
              <w:fldChar w:fldCharType="begin"/>
            </w:r>
            <w:r w:rsidRPr="00B808A5">
              <w:instrText xml:space="preserve"> MERGEFIELD Fecha__Registro_Público_Comercio </w:instrText>
            </w:r>
            <w:r w:rsidRPr="00B808A5">
              <w:fldChar w:fldCharType="separate"/>
            </w:r>
            <w:r w:rsidR="00D20E59">
              <w:rPr>
                <w:noProof/>
              </w:rPr>
              <w:t>01/junio/2017</w:t>
            </w:r>
            <w:r w:rsidRPr="00B808A5">
              <w:fldChar w:fldCharType="end"/>
            </w:r>
          </w:p>
          <w:p w14:paraId="6C1825D8" w14:textId="77777777" w:rsidR="00015A78" w:rsidRPr="00B808A5" w:rsidRDefault="00015A78" w:rsidP="00B37FFE"/>
        </w:tc>
      </w:tr>
      <w:tr w:rsidR="00015A78" w:rsidRPr="00B808A5" w14:paraId="1BFDCA56" w14:textId="77777777" w:rsidTr="00B37FFE">
        <w:trPr>
          <w:trHeight w:val="982"/>
        </w:trPr>
        <w:tc>
          <w:tcPr>
            <w:tcW w:w="56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38B4EDB" w14:textId="77777777" w:rsidR="00015A78" w:rsidRPr="00CB1C1C" w:rsidRDefault="00015A78" w:rsidP="00B37FFE">
            <w:pPr>
              <w:rPr>
                <w:b/>
                <w:bCs/>
              </w:rPr>
            </w:pPr>
            <w:r w:rsidRPr="00CB1C1C">
              <w:rPr>
                <w:b/>
                <w:bCs/>
              </w:rPr>
              <w:t>DEL REPRESENTANTE</w:t>
            </w:r>
          </w:p>
        </w:tc>
        <w:tc>
          <w:tcPr>
            <w:tcW w:w="443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5CE1EE" w14:textId="4AEF5AF3" w:rsidR="00015A78" w:rsidRPr="00B808A5" w:rsidRDefault="00015A78" w:rsidP="00B37FFE">
            <w:r w:rsidRPr="00B808A5">
              <w:t xml:space="preserve">NOMBRE:  </w:t>
            </w:r>
            <w:r w:rsidRPr="00B808A5">
              <w:fldChar w:fldCharType="begin"/>
            </w:r>
            <w:r w:rsidRPr="00B808A5">
              <w:instrText xml:space="preserve"> MERGEFIELD Nombre_Apoderado </w:instrText>
            </w:r>
            <w:r w:rsidRPr="00B808A5">
              <w:fldChar w:fldCharType="separate"/>
            </w:r>
            <w:r w:rsidR="00D20E59">
              <w:rPr>
                <w:noProof/>
              </w:rPr>
              <w:t>Jorge Armando Cuaxospa Jiménez</w:t>
            </w:r>
            <w:r w:rsidRPr="00B808A5">
              <w:fldChar w:fldCharType="end"/>
            </w:r>
            <w:r w:rsidRPr="00B808A5">
              <w:t xml:space="preserve">    RFC: </w:t>
            </w:r>
            <w:r w:rsidRPr="00B808A5">
              <w:fldChar w:fldCharType="begin"/>
            </w:r>
            <w:r w:rsidRPr="00B808A5">
              <w:instrText xml:space="preserve"> MERGEFIELD RFC_Apoderado </w:instrText>
            </w:r>
            <w:r w:rsidRPr="00B808A5">
              <w:fldChar w:fldCharType="separate"/>
            </w:r>
            <w:r w:rsidR="00D20E59">
              <w:rPr>
                <w:noProof/>
              </w:rPr>
              <w:t>CUJJ9002221Y0</w:t>
            </w:r>
            <w:r w:rsidRPr="00B808A5">
              <w:fldChar w:fldCharType="end"/>
            </w:r>
          </w:p>
          <w:p w14:paraId="10542E0C" w14:textId="574D44D7" w:rsidR="00015A78" w:rsidRPr="00B808A5" w:rsidRDefault="00015A78" w:rsidP="00B37FFE">
            <w:r w:rsidRPr="00B808A5">
              <w:t xml:space="preserve">DOMICILIO: </w:t>
            </w:r>
            <w:r w:rsidRPr="00B808A5">
              <w:fldChar w:fldCharType="begin"/>
            </w:r>
            <w:r w:rsidRPr="00B808A5">
              <w:instrText xml:space="preserve"> MERGEFIELD Domicilio_Apoderado </w:instrText>
            </w:r>
            <w:r w:rsidRPr="00B808A5">
              <w:fldChar w:fldCharType="separate"/>
            </w:r>
            <w:r w:rsidR="00D20E59">
              <w:rPr>
                <w:noProof/>
              </w:rPr>
              <w:t>Paseo de las Palmas No. 1 Fraccionamiento Lomas de Cocoyoc, Atlatlahucan, Morelos, México CP 62847</w:t>
            </w:r>
            <w:r w:rsidRPr="00B808A5">
              <w:fldChar w:fldCharType="end"/>
            </w:r>
          </w:p>
          <w:p w14:paraId="087739E3" w14:textId="77777777" w:rsidR="00015A78" w:rsidRPr="00B808A5" w:rsidRDefault="00015A78" w:rsidP="00B37FFE">
            <w:r w:rsidRPr="00B808A5">
              <w:t xml:space="preserve">DATOS DEL DOCUMENTO MEDIANTE EL CUAL ACREDITA SU PERSONALIDAD Y FACULTADES: </w:t>
            </w:r>
          </w:p>
          <w:p w14:paraId="60F45D6E" w14:textId="513E612C" w:rsidR="00015A78" w:rsidRPr="00B808A5" w:rsidRDefault="00015A78" w:rsidP="00B37FFE">
            <w:r w:rsidRPr="00B808A5">
              <w:t xml:space="preserve">ESCRITURA PÚBLICA NÚMERO:   </w:t>
            </w:r>
            <w:r w:rsidRPr="00B808A5">
              <w:fldChar w:fldCharType="begin"/>
            </w:r>
            <w:r w:rsidRPr="00B808A5">
              <w:instrText xml:space="preserve"> MERGEFIELD Escritura_Apoderado </w:instrText>
            </w:r>
            <w:r w:rsidRPr="00B808A5">
              <w:fldChar w:fldCharType="separate"/>
            </w:r>
            <w:r w:rsidR="00D20E59">
              <w:rPr>
                <w:noProof/>
              </w:rPr>
              <w:t>159,321</w:t>
            </w:r>
            <w:r w:rsidRPr="00B808A5">
              <w:fldChar w:fldCharType="end"/>
            </w:r>
            <w:r w:rsidRPr="00B808A5">
              <w:t xml:space="preserve">                    FECHA: </w:t>
            </w:r>
            <w:r w:rsidRPr="00B808A5">
              <w:fldChar w:fldCharType="begin"/>
            </w:r>
            <w:r w:rsidRPr="00B808A5">
              <w:instrText xml:space="preserve"> MERGEFIELD Fecha_Escritura_Apoderado </w:instrText>
            </w:r>
            <w:r w:rsidRPr="00B808A5">
              <w:fldChar w:fldCharType="separate"/>
            </w:r>
            <w:r w:rsidR="00D20E59">
              <w:rPr>
                <w:noProof/>
              </w:rPr>
              <w:t>04/09/2023</w:t>
            </w:r>
            <w:r w:rsidRPr="00B808A5">
              <w:fldChar w:fldCharType="end"/>
            </w:r>
          </w:p>
          <w:p w14:paraId="19B125FF" w14:textId="77777777" w:rsidR="00015A78" w:rsidRPr="00B808A5" w:rsidRDefault="00015A78" w:rsidP="00B37FFE">
            <w:r w:rsidRPr="00B808A5">
              <w:t>NOMBRE, NÚMERO Y LUGAR DEL NOTARIO PÚBLICO ANTE EL CUAL SE OTORGÓ:</w:t>
            </w:r>
          </w:p>
          <w:p w14:paraId="3C0B63BB" w14:textId="7C0400ED" w:rsidR="00015A78" w:rsidRPr="00B808A5" w:rsidRDefault="00015A78" w:rsidP="00B37FFE">
            <w:r w:rsidRPr="00B808A5">
              <w:fldChar w:fldCharType="begin"/>
            </w:r>
            <w:r w:rsidRPr="00B808A5">
              <w:instrText xml:space="preserve"> MERGEFIELD Notario_poder_apoderado </w:instrText>
            </w:r>
            <w:r w:rsidRPr="00B808A5">
              <w:fldChar w:fldCharType="separate"/>
            </w:r>
            <w:r w:rsidR="00D20E59">
              <w:rPr>
                <w:noProof/>
              </w:rPr>
              <w:t>Lic. Ariel Ortiz Macías, Notario Público 103 de la Ciudad de México</w:t>
            </w:r>
            <w:r w:rsidRPr="00B808A5">
              <w:fldChar w:fldCharType="end"/>
            </w:r>
          </w:p>
        </w:tc>
      </w:tr>
    </w:tbl>
    <w:p w14:paraId="6B1DE000" w14:textId="77777777" w:rsidR="0011025C" w:rsidRPr="008D5DD9" w:rsidRDefault="0011025C" w:rsidP="0011025C">
      <w:pPr>
        <w:spacing w:line="259" w:lineRule="auto"/>
        <w:jc w:val="both"/>
        <w:rPr>
          <w:rFonts w:eastAsia="Montserrat" w:cs="Arial"/>
          <w:spacing w:val="-1"/>
          <w:sz w:val="20"/>
          <w:szCs w:val="20"/>
          <w:lang w:eastAsia="es-MX"/>
        </w:rPr>
      </w:pPr>
      <w:r w:rsidRPr="008D5DD9">
        <w:rPr>
          <w:rFonts w:eastAsia="Montserrat" w:cs="Arial"/>
          <w:spacing w:val="-1"/>
          <w:sz w:val="20"/>
          <w:szCs w:val="20"/>
          <w:lang w:eastAsia="es-MX"/>
        </w:rPr>
        <w:t>Asimismo, manifiesto que el domicilio señalado es el lugar donde recibiré toda clase de notificaciones que resulten del contrato y convenios que celebren, los cambios o modificaciones que se realicen en cualquier momento a los datos o documentos contenidos en el presente documento y durante la vigencia del contrato que, en su caso, sea suscrito, deberán ser comunicados, dentro de los cinco días hábiles siguientes a la fecha en que se generen. Adicionalmente acepto que las notificaciones se realizarán de acuerdo con las establecidas en los artículos 35 y 36 de la Ley Federal de Procedimiento Administrativo.</w:t>
      </w:r>
    </w:p>
    <w:p w14:paraId="24883EC6" w14:textId="77777777" w:rsidR="00B24AEE" w:rsidRPr="00EA65A4" w:rsidRDefault="00B24AEE" w:rsidP="00B24AEE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4E6749C4" w14:textId="77777777" w:rsidR="00B24AEE" w:rsidRPr="00EA65A4" w:rsidRDefault="00B24AEE" w:rsidP="00B24AEE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17C824E4" wp14:editId="743BEF61">
            <wp:extent cx="1287371" cy="753035"/>
            <wp:effectExtent l="0" t="0" r="8255" b="9525"/>
            <wp:docPr id="6101638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C60F" w14:textId="05D02088" w:rsidR="00B24AEE" w:rsidRPr="003740F0" w:rsidRDefault="00B24AEE" w:rsidP="00B24AEE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2196F60B" w14:textId="44B0CD1C" w:rsidR="00B24AEE" w:rsidRDefault="00B24AEE" w:rsidP="00A151DF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6007BEAB" w14:textId="52CAD66D" w:rsidR="004069A3" w:rsidRDefault="004069A3">
      <w:pPr>
        <w:spacing w:after="160" w:line="259" w:lineRule="auto"/>
        <w:rPr>
          <w:rFonts w:cs="Arial"/>
          <w:b/>
          <w:bCs/>
        </w:rPr>
      </w:pPr>
      <w:r>
        <w:rPr>
          <w:rFonts w:cs="Arial"/>
          <w:b/>
          <w:bCs/>
        </w:rPr>
        <w:br w:type="page"/>
      </w:r>
    </w:p>
    <w:p w14:paraId="1EED8E3F" w14:textId="77777777" w:rsidR="00C80084" w:rsidRDefault="00C80084" w:rsidP="00C80084">
      <w:pPr>
        <w:pStyle w:val="Heading1"/>
      </w:pPr>
      <w:bookmarkStart w:id="10" w:name="_Toc227003812"/>
      <w:bookmarkStart w:id="11" w:name="_Toc227004919"/>
      <w:r>
        <w:lastRenderedPageBreak/>
        <w:t>MANIFIESTO DE NO CONFLICTO DE INTERESES</w:t>
      </w:r>
      <w:bookmarkEnd w:id="10"/>
      <w:bookmarkEnd w:id="11"/>
    </w:p>
    <w:p w14:paraId="432AD3C3" w14:textId="34EC9E22" w:rsidR="00B26301" w:rsidRPr="00EA65A4" w:rsidRDefault="00B26301" w:rsidP="00B26301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5D0AA632" w14:textId="77777777" w:rsidR="00B26301" w:rsidRPr="00EA65A4" w:rsidRDefault="00B26301" w:rsidP="00B26301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7C96BB81" w14:textId="77777777" w:rsidR="00B26301" w:rsidRDefault="00B26301" w:rsidP="00B26301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3DA440EB" w14:textId="77777777" w:rsidR="00B26301" w:rsidRPr="00EA65A4" w:rsidRDefault="00B26301" w:rsidP="00B26301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615B575A" w14:textId="77777777" w:rsidR="00B26301" w:rsidRPr="00EA65A4" w:rsidRDefault="00B26301" w:rsidP="00B26301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08330BB0" w14:textId="77777777" w:rsidR="00B26301" w:rsidRPr="00EA65A4" w:rsidRDefault="00B26301" w:rsidP="00B26301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954194F" w14:textId="77777777" w:rsidR="00B26301" w:rsidRPr="00EA65A4" w:rsidRDefault="00B26301" w:rsidP="00B26301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1A5BB249" w14:textId="77777777" w:rsidR="00B26301" w:rsidRPr="00EA65A4" w:rsidRDefault="00B26301" w:rsidP="00B26301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4AD3520B" w14:textId="036D066A" w:rsidR="00B26301" w:rsidRDefault="00B26301" w:rsidP="00B26301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42B66BAB" w14:textId="77777777" w:rsidR="0018480C" w:rsidRDefault="0018480C" w:rsidP="00B26301">
      <w:pPr>
        <w:jc w:val="both"/>
        <w:rPr>
          <w:rFonts w:eastAsia="Calibri" w:cs="Arial"/>
          <w:sz w:val="20"/>
          <w:szCs w:val="20"/>
          <w:lang w:val="es-MX"/>
        </w:rPr>
      </w:pPr>
    </w:p>
    <w:p w14:paraId="039D88BD" w14:textId="77777777" w:rsidR="0018480C" w:rsidRPr="008D5DD9" w:rsidRDefault="0018480C" w:rsidP="0018480C">
      <w:pPr>
        <w:pStyle w:val="ListParagraph"/>
        <w:widowControl w:val="0"/>
        <w:numPr>
          <w:ilvl w:val="0"/>
          <w:numId w:val="3"/>
        </w:numPr>
        <w:autoSpaceDE w:val="0"/>
        <w:autoSpaceDN w:val="0"/>
        <w:ind w:right="-20"/>
        <w:jc w:val="both"/>
        <w:rPr>
          <w:rFonts w:eastAsia="Calibri" w:cs="Calibri"/>
          <w:sz w:val="20"/>
          <w:szCs w:val="20"/>
          <w:lang w:val="es-MX"/>
        </w:rPr>
      </w:pPr>
      <w:r w:rsidRPr="008D5DD9">
        <w:rPr>
          <w:rFonts w:eastAsia="Calibri" w:cs="Calibri"/>
          <w:sz w:val="20"/>
          <w:szCs w:val="20"/>
          <w:lang w:val="es-MX"/>
        </w:rPr>
        <w:t>Que mi representada, sus socios, accionistas, administradores, representantes legales, ejecutivos de ventas o comercialización no se encuentran en los supuestos de impedimentos legales correspondientes, ni inhabilitado o sancionado por la Secretaría de la Función Pública o autoridades competentes de los gobiernos de las entidades federativas o municipios.</w:t>
      </w:r>
    </w:p>
    <w:p w14:paraId="4D935A94" w14:textId="77777777" w:rsidR="0018480C" w:rsidRPr="008D5DD9" w:rsidRDefault="0018480C" w:rsidP="0018480C">
      <w:pPr>
        <w:jc w:val="both"/>
        <w:rPr>
          <w:rFonts w:eastAsia="Calibri" w:cs="Arial"/>
          <w:sz w:val="20"/>
          <w:szCs w:val="20"/>
          <w:lang w:val="es-MX"/>
        </w:rPr>
      </w:pPr>
    </w:p>
    <w:p w14:paraId="2906C824" w14:textId="77777777" w:rsidR="0018480C" w:rsidRPr="008D5DD9" w:rsidRDefault="0018480C" w:rsidP="0018480C">
      <w:pPr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Asimismo, para prevenir y evitar la configuración de conflicto de intereses, igualmente los socios, directivos, accionistas, administradores, comisarios representantes legales, y el personal de ventas, comercialización, relaciones públicas, no tienen, y no han tenido en el último año, relación personal, profesional, laboral, familiar o de negocios con los servidores públicos de esta entidad.</w:t>
      </w:r>
    </w:p>
    <w:p w14:paraId="0438E7E5" w14:textId="77777777" w:rsidR="0018480C" w:rsidRPr="008D5DD9" w:rsidRDefault="0018480C" w:rsidP="0018480C">
      <w:pPr>
        <w:rPr>
          <w:rFonts w:eastAsia="Calibri" w:cs="Arial"/>
          <w:sz w:val="20"/>
          <w:szCs w:val="20"/>
          <w:lang w:val="es-MX"/>
        </w:rPr>
      </w:pPr>
    </w:p>
    <w:p w14:paraId="0ED10445" w14:textId="77777777" w:rsidR="0018480C" w:rsidRPr="008D5DD9" w:rsidRDefault="0018480C" w:rsidP="00B26301">
      <w:pPr>
        <w:jc w:val="both"/>
        <w:rPr>
          <w:rFonts w:eastAsia="Calibri" w:cs="Arial"/>
          <w:sz w:val="20"/>
          <w:szCs w:val="20"/>
          <w:lang w:val="es-MX"/>
        </w:rPr>
      </w:pPr>
    </w:p>
    <w:p w14:paraId="27FF3A54" w14:textId="77777777" w:rsidR="00B26301" w:rsidRDefault="00B26301" w:rsidP="00B26301">
      <w:pPr>
        <w:rPr>
          <w:lang w:val="es-MX"/>
        </w:rPr>
      </w:pPr>
    </w:p>
    <w:p w14:paraId="056D6330" w14:textId="77777777" w:rsidR="00B26301" w:rsidRDefault="00B26301" w:rsidP="00B26301">
      <w:pPr>
        <w:rPr>
          <w:lang w:val="es-MX"/>
        </w:rPr>
      </w:pPr>
    </w:p>
    <w:p w14:paraId="5082E488" w14:textId="77777777" w:rsidR="00B26301" w:rsidRPr="00EA65A4" w:rsidRDefault="00B26301" w:rsidP="00B26301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488602CF" w14:textId="77777777" w:rsidR="00B26301" w:rsidRDefault="00B26301" w:rsidP="00B26301">
      <w:pPr>
        <w:contextualSpacing/>
        <w:jc w:val="center"/>
        <w:rPr>
          <w:rFonts w:cs="Arial"/>
          <w:b/>
          <w:bCs/>
        </w:rPr>
      </w:pPr>
    </w:p>
    <w:p w14:paraId="58268B07" w14:textId="77777777" w:rsidR="00B26301" w:rsidRPr="00EA65A4" w:rsidRDefault="00B26301" w:rsidP="00B26301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68FD72E0" wp14:editId="5E2CF3DC">
            <wp:extent cx="1287371" cy="753035"/>
            <wp:effectExtent l="0" t="0" r="8255" b="9525"/>
            <wp:docPr id="1664313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5E7D" w14:textId="6CB9E5C9" w:rsidR="00B26301" w:rsidRPr="003740F0" w:rsidRDefault="00B26301" w:rsidP="00B26301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5E25BE2B" w14:textId="558802A9" w:rsidR="00B26301" w:rsidRDefault="00B26301" w:rsidP="00B26301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341FCDE7" w14:textId="4D74F0EE" w:rsidR="005A1341" w:rsidRDefault="005A1341">
      <w:pPr>
        <w:spacing w:after="160" w:line="259" w:lineRule="auto"/>
      </w:pPr>
      <w:r>
        <w:br w:type="page"/>
      </w:r>
    </w:p>
    <w:p w14:paraId="36C19189" w14:textId="77777777" w:rsidR="00A71BE0" w:rsidRPr="00B26301" w:rsidRDefault="00A71BE0" w:rsidP="00B26301"/>
    <w:p w14:paraId="1A76D4D1" w14:textId="77777777" w:rsidR="00C80084" w:rsidRDefault="00C80084" w:rsidP="00C80084">
      <w:pPr>
        <w:pStyle w:val="Heading1"/>
      </w:pPr>
      <w:bookmarkStart w:id="12" w:name="_Toc227003813"/>
      <w:bookmarkStart w:id="13" w:name="_Toc227004920"/>
      <w:r>
        <w:t>MANIFESTACIÓN DE OBLIGACIONES FISCALES (ESCRITO LIBRE)</w:t>
      </w:r>
      <w:bookmarkEnd w:id="12"/>
      <w:bookmarkEnd w:id="13"/>
    </w:p>
    <w:p w14:paraId="48E180C1" w14:textId="500B9BB3" w:rsidR="00B26301" w:rsidRPr="00EA65A4" w:rsidRDefault="00B26301" w:rsidP="00B26301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0E155744" w14:textId="77777777" w:rsidR="00B26301" w:rsidRPr="00EA65A4" w:rsidRDefault="00B26301" w:rsidP="00B26301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63C17570" w14:textId="77777777" w:rsidR="00B26301" w:rsidRDefault="00B26301" w:rsidP="00B26301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0FC32A33" w14:textId="77777777" w:rsidR="00B26301" w:rsidRPr="00EA65A4" w:rsidRDefault="00B26301" w:rsidP="00B26301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4D369834" w14:textId="77777777" w:rsidR="00B26301" w:rsidRPr="00EA65A4" w:rsidRDefault="00B26301" w:rsidP="00B26301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4279ED24" w14:textId="77777777" w:rsidR="00B26301" w:rsidRPr="00EA65A4" w:rsidRDefault="00B26301" w:rsidP="00B26301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5A8B4748" w14:textId="77777777" w:rsidR="00B26301" w:rsidRPr="00EA65A4" w:rsidRDefault="00B26301" w:rsidP="00B26301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C3A80C1" w14:textId="77777777" w:rsidR="00B26301" w:rsidRPr="00EA65A4" w:rsidRDefault="00B26301" w:rsidP="00B26301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5B6A3FA8" w14:textId="6142A7C7" w:rsidR="00B26301" w:rsidRPr="008D5DD9" w:rsidRDefault="00B26301" w:rsidP="00B26301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1618FE2E" w14:textId="77777777" w:rsidR="00B26301" w:rsidRDefault="00B26301" w:rsidP="00B26301">
      <w:pPr>
        <w:rPr>
          <w:lang w:val="es-MX"/>
        </w:rPr>
      </w:pPr>
    </w:p>
    <w:p w14:paraId="57DBDEA3" w14:textId="3738ECD3" w:rsidR="00B26301" w:rsidRPr="00131E8D" w:rsidRDefault="001163F8" w:rsidP="00D72E35">
      <w:pPr>
        <w:pStyle w:val="ListParagraph"/>
        <w:numPr>
          <w:ilvl w:val="0"/>
          <w:numId w:val="5"/>
        </w:numPr>
        <w:rPr>
          <w:lang w:val="es-MX"/>
        </w:rPr>
      </w:pPr>
      <w:r>
        <w:rPr>
          <w:rFonts w:eastAsia="Calibri" w:cs="Arial"/>
          <w:sz w:val="20"/>
          <w:szCs w:val="20"/>
          <w:lang w:val="es-MX"/>
        </w:rPr>
        <w:t>Mi representada ha</w:t>
      </w:r>
      <w:r w:rsidRPr="00D72E35">
        <w:rPr>
          <w:rFonts w:eastAsia="Calibri" w:cs="Arial"/>
          <w:sz w:val="20"/>
          <w:szCs w:val="20"/>
          <w:lang w:val="es-MX"/>
        </w:rPr>
        <w:t xml:space="preserve"> cumplido con sus obligaciones fiscales y </w:t>
      </w:r>
      <w:r w:rsidR="00397E49">
        <w:rPr>
          <w:rFonts w:eastAsia="Calibri" w:cs="Arial"/>
          <w:sz w:val="20"/>
          <w:szCs w:val="20"/>
          <w:lang w:val="es-MX"/>
        </w:rPr>
        <w:t>está</w:t>
      </w:r>
      <w:r w:rsidRPr="00D72E35">
        <w:rPr>
          <w:rFonts w:eastAsia="Calibri" w:cs="Arial"/>
          <w:sz w:val="20"/>
          <w:szCs w:val="20"/>
          <w:lang w:val="es-MX"/>
        </w:rPr>
        <w:t xml:space="preserve"> al corriente en el pago de impuestos.</w:t>
      </w:r>
    </w:p>
    <w:p w14:paraId="0627C3F0" w14:textId="77777777" w:rsidR="00131E8D" w:rsidRPr="00131E8D" w:rsidRDefault="00131E8D" w:rsidP="00131E8D">
      <w:pPr>
        <w:rPr>
          <w:lang w:val="es-MX"/>
        </w:rPr>
      </w:pPr>
    </w:p>
    <w:p w14:paraId="2F242E9E" w14:textId="77777777" w:rsidR="001163F8" w:rsidRPr="001163F8" w:rsidRDefault="001163F8" w:rsidP="001163F8">
      <w:pPr>
        <w:rPr>
          <w:lang w:val="es-MX"/>
        </w:rPr>
      </w:pPr>
    </w:p>
    <w:p w14:paraId="28F8E856" w14:textId="77777777" w:rsidR="00B26301" w:rsidRPr="00EA65A4" w:rsidRDefault="00B26301" w:rsidP="00B26301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6FF5EBE7" w14:textId="77777777" w:rsidR="00B26301" w:rsidRDefault="00B26301" w:rsidP="00B26301">
      <w:pPr>
        <w:contextualSpacing/>
        <w:jc w:val="center"/>
        <w:rPr>
          <w:rFonts w:cs="Arial"/>
          <w:b/>
          <w:bCs/>
        </w:rPr>
      </w:pPr>
    </w:p>
    <w:p w14:paraId="4867F3C1" w14:textId="77777777" w:rsidR="00B26301" w:rsidRPr="00EA65A4" w:rsidRDefault="00B26301" w:rsidP="00B26301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52CC0FA4" wp14:editId="7980E549">
            <wp:extent cx="1287371" cy="753035"/>
            <wp:effectExtent l="0" t="0" r="8255" b="9525"/>
            <wp:docPr id="1615141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1040" w14:textId="67CF1080" w:rsidR="00B26301" w:rsidRPr="003740F0" w:rsidRDefault="00B26301" w:rsidP="00B26301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121F38A0" w14:textId="654B543F" w:rsidR="00B26301" w:rsidRDefault="00B26301" w:rsidP="00B26301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35F9BD57" w14:textId="77777777" w:rsidR="00B26301" w:rsidRDefault="00B26301" w:rsidP="00B26301"/>
    <w:p w14:paraId="4B2CCC46" w14:textId="67F1BD6C" w:rsidR="00436264" w:rsidRDefault="00436264">
      <w:pPr>
        <w:spacing w:after="160" w:line="259" w:lineRule="auto"/>
      </w:pPr>
      <w:r>
        <w:br w:type="page"/>
      </w:r>
    </w:p>
    <w:p w14:paraId="5BCF05CE" w14:textId="77777777" w:rsidR="00C80084" w:rsidRDefault="00C80084" w:rsidP="00C80084">
      <w:pPr>
        <w:pStyle w:val="Heading1"/>
      </w:pPr>
      <w:bookmarkStart w:id="14" w:name="_Toc227003814"/>
      <w:bookmarkStart w:id="15" w:name="_Toc227004921"/>
      <w:r>
        <w:lastRenderedPageBreak/>
        <w:t>ESCRITO PARA OPINIÓN DE CUMPLIMIENTO DE OBLIGACIONES FISCALES 32-D (</w:t>
      </w:r>
      <w:proofErr w:type="gramStart"/>
      <w:r>
        <w:t>SAT)  ESCRITO</w:t>
      </w:r>
      <w:proofErr w:type="gramEnd"/>
      <w:r>
        <w:t xml:space="preserve"> LIBRE</w:t>
      </w:r>
      <w:bookmarkEnd w:id="14"/>
      <w:bookmarkEnd w:id="15"/>
      <w:r>
        <w:t xml:space="preserve"> </w:t>
      </w:r>
    </w:p>
    <w:p w14:paraId="675045AE" w14:textId="184123E9" w:rsidR="004C3EE0" w:rsidRPr="00EA65A4" w:rsidRDefault="004C3EE0" w:rsidP="004C3EE0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0D8E1582" w14:textId="77777777" w:rsidR="004C3EE0" w:rsidRPr="00EA65A4" w:rsidRDefault="004C3EE0" w:rsidP="004C3EE0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1EDBC1EB" w14:textId="77777777" w:rsidR="004C3EE0" w:rsidRDefault="004C3EE0" w:rsidP="004C3EE0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6FAB15DB" w14:textId="77777777" w:rsidR="004C3EE0" w:rsidRPr="00EA65A4" w:rsidRDefault="004C3EE0" w:rsidP="004C3EE0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11726953" w14:textId="77777777" w:rsidR="004C3EE0" w:rsidRPr="00EA65A4" w:rsidRDefault="004C3EE0" w:rsidP="004C3EE0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6D3F44E1" w14:textId="77777777" w:rsidR="004C3EE0" w:rsidRPr="00EA65A4" w:rsidRDefault="004C3EE0" w:rsidP="004C3EE0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F4260A1" w14:textId="77777777" w:rsidR="004C3EE0" w:rsidRPr="00EA65A4" w:rsidRDefault="004C3EE0" w:rsidP="004C3EE0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081C1C1" w14:textId="77777777" w:rsidR="004C3EE0" w:rsidRPr="00EA65A4" w:rsidRDefault="004C3EE0" w:rsidP="004C3EE0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CF2C49C" w14:textId="210D2C75" w:rsidR="004C3EE0" w:rsidRPr="008D5DD9" w:rsidRDefault="004C3EE0" w:rsidP="004C3EE0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786D50B0" w14:textId="77777777" w:rsidR="004C3EE0" w:rsidRDefault="004C3EE0" w:rsidP="004C3EE0">
      <w:pPr>
        <w:rPr>
          <w:lang w:val="es-MX"/>
        </w:rPr>
      </w:pPr>
    </w:p>
    <w:p w14:paraId="14BD5CBD" w14:textId="77777777" w:rsidR="004C3EE0" w:rsidRDefault="004C3EE0" w:rsidP="004C3EE0">
      <w:pPr>
        <w:rPr>
          <w:lang w:val="es-MX"/>
        </w:rPr>
      </w:pPr>
    </w:p>
    <w:p w14:paraId="52A611F9" w14:textId="2BA232F6" w:rsidR="00AD26B5" w:rsidRDefault="00AD26B5" w:rsidP="004C3EE0">
      <w:pPr>
        <w:rPr>
          <w:lang w:val="es-MX"/>
        </w:rPr>
      </w:pPr>
      <w:r>
        <w:rPr>
          <w:lang w:val="es-MX"/>
        </w:rPr>
        <w:t>E</w:t>
      </w:r>
      <w:r w:rsidRPr="00AD26B5">
        <w:rPr>
          <w:lang w:val="es-MX"/>
        </w:rPr>
        <w:t>n caso de resultar adjudicado</w:t>
      </w:r>
      <w:r>
        <w:rPr>
          <w:lang w:val="es-MX"/>
        </w:rPr>
        <w:t>s,</w:t>
      </w:r>
      <w:r w:rsidRPr="00AD26B5">
        <w:rPr>
          <w:lang w:val="es-MX"/>
        </w:rPr>
        <w:t xml:space="preserve"> </w:t>
      </w:r>
      <w:r>
        <w:rPr>
          <w:lang w:val="es-MX"/>
        </w:rPr>
        <w:t>nos</w:t>
      </w:r>
      <w:r w:rsidRPr="00AD26B5">
        <w:rPr>
          <w:lang w:val="es-MX"/>
        </w:rPr>
        <w:t xml:space="preserve"> compromete</w:t>
      </w:r>
      <w:r>
        <w:rPr>
          <w:lang w:val="es-MX"/>
        </w:rPr>
        <w:t>mos a</w:t>
      </w:r>
      <w:r w:rsidRPr="00AD26B5">
        <w:rPr>
          <w:lang w:val="es-MX"/>
        </w:rPr>
        <w:t xml:space="preserve"> entregar la opinión de cumplimiento de obligaciones fiscales en sentido positivo por el servicio de administración tributaria (</w:t>
      </w:r>
      <w:r w:rsidR="008B7A96">
        <w:rPr>
          <w:lang w:val="es-MX"/>
        </w:rPr>
        <w:t>SAT</w:t>
      </w:r>
      <w:r w:rsidRPr="00AD26B5">
        <w:rPr>
          <w:lang w:val="es-MX"/>
        </w:rPr>
        <w:t>) (32-</w:t>
      </w:r>
      <w:r w:rsidR="008B7A96">
        <w:rPr>
          <w:lang w:val="es-MX"/>
        </w:rPr>
        <w:t>D</w:t>
      </w:r>
      <w:r w:rsidRPr="00AD26B5">
        <w:rPr>
          <w:lang w:val="es-MX"/>
        </w:rPr>
        <w:t xml:space="preserve">) con una vigencia no mayor a 30 días naturales a la fecha de la presente investigación de mercado.                          </w:t>
      </w:r>
    </w:p>
    <w:p w14:paraId="3104EF54" w14:textId="77777777" w:rsidR="00AD26B5" w:rsidRDefault="00AD26B5" w:rsidP="004C3EE0">
      <w:pPr>
        <w:rPr>
          <w:lang w:val="es-MX"/>
        </w:rPr>
      </w:pPr>
    </w:p>
    <w:p w14:paraId="2B9893C0" w14:textId="77777777" w:rsidR="00AD26B5" w:rsidRDefault="00AD26B5" w:rsidP="004C3EE0">
      <w:pPr>
        <w:rPr>
          <w:lang w:val="es-MX"/>
        </w:rPr>
      </w:pPr>
    </w:p>
    <w:p w14:paraId="3F9B683F" w14:textId="77777777" w:rsidR="004C3EE0" w:rsidRPr="00EA65A4" w:rsidRDefault="004C3EE0" w:rsidP="004C3EE0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47FB0B75" w14:textId="77777777" w:rsidR="004C3EE0" w:rsidRDefault="004C3EE0" w:rsidP="004C3EE0">
      <w:pPr>
        <w:contextualSpacing/>
        <w:jc w:val="center"/>
        <w:rPr>
          <w:rFonts w:cs="Arial"/>
          <w:b/>
          <w:bCs/>
        </w:rPr>
      </w:pPr>
    </w:p>
    <w:p w14:paraId="04F367CA" w14:textId="77777777" w:rsidR="004C3EE0" w:rsidRPr="00EA65A4" w:rsidRDefault="004C3EE0" w:rsidP="004C3EE0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0A25D3C3" wp14:editId="68398946">
            <wp:extent cx="1287371" cy="753035"/>
            <wp:effectExtent l="0" t="0" r="8255" b="9525"/>
            <wp:docPr id="579745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7386" w14:textId="22DFD4FB" w:rsidR="004C3EE0" w:rsidRPr="003740F0" w:rsidRDefault="004C3EE0" w:rsidP="004C3EE0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4C198590" w14:textId="75A47765" w:rsidR="004C3EE0" w:rsidRDefault="004C3EE0" w:rsidP="004C3EE0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24B8F9B4" w14:textId="39A5991C" w:rsidR="00D80987" w:rsidRDefault="00D80987">
      <w:pPr>
        <w:spacing w:after="160" w:line="259" w:lineRule="auto"/>
      </w:pPr>
      <w:r>
        <w:br w:type="page"/>
      </w:r>
    </w:p>
    <w:p w14:paraId="20EF9241" w14:textId="77777777" w:rsidR="004C3EE0" w:rsidRPr="004C3EE0" w:rsidRDefault="004C3EE0" w:rsidP="004C3EE0"/>
    <w:p w14:paraId="301E8C4C" w14:textId="77777777" w:rsidR="00C80084" w:rsidRDefault="00C80084" w:rsidP="00C80084">
      <w:pPr>
        <w:pStyle w:val="Heading1"/>
      </w:pPr>
      <w:bookmarkStart w:id="16" w:name="_Toc227003815"/>
      <w:bookmarkStart w:id="17" w:name="_Toc227004922"/>
      <w:r>
        <w:t>MANIFIESTO ARTÍCULO 40 DE LAASSP FRACCIONES XI, XX Y XXI</w:t>
      </w:r>
      <w:bookmarkEnd w:id="16"/>
      <w:bookmarkEnd w:id="17"/>
    </w:p>
    <w:p w14:paraId="5B42E7E6" w14:textId="6114EB13" w:rsidR="00EA6D68" w:rsidRPr="00EA65A4" w:rsidRDefault="00EA6D68" w:rsidP="00EA6D68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30C7483C" w14:textId="77777777" w:rsidR="00EA6D68" w:rsidRPr="00EA65A4" w:rsidRDefault="00EA6D68" w:rsidP="00EA6D68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682B02EE" w14:textId="77777777" w:rsidR="00EA6D68" w:rsidRDefault="00EA6D68" w:rsidP="00EA6D68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551C5C32" w14:textId="77777777" w:rsidR="00EA6D68" w:rsidRPr="00EA65A4" w:rsidRDefault="00EA6D68" w:rsidP="00EA6D68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3C09CE0B" w14:textId="77777777" w:rsidR="00EA6D68" w:rsidRPr="00EA65A4" w:rsidRDefault="00EA6D68" w:rsidP="00EA6D68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5F325AB4" w14:textId="77777777" w:rsidR="00EA6D68" w:rsidRPr="00EA65A4" w:rsidRDefault="00EA6D68" w:rsidP="00EA6D68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9CE9C02" w14:textId="77777777" w:rsidR="00EA6D68" w:rsidRPr="00EA65A4" w:rsidRDefault="00EA6D68" w:rsidP="00EA6D68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7643D2CA" w14:textId="77777777" w:rsidR="00EA6D68" w:rsidRPr="00EA65A4" w:rsidRDefault="00EA6D68" w:rsidP="00EA6D68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2FA75F6" w14:textId="7319FC70" w:rsidR="00EA6D68" w:rsidRPr="008D5DD9" w:rsidRDefault="00EA6D68" w:rsidP="00EA6D68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74FFC99D" w14:textId="77777777" w:rsidR="00592FCB" w:rsidRDefault="00592FCB" w:rsidP="00EA6D68">
      <w:pPr>
        <w:rPr>
          <w:lang w:val="es-MX"/>
        </w:rPr>
      </w:pPr>
    </w:p>
    <w:p w14:paraId="438C73FB" w14:textId="5DE61451" w:rsidR="00592FCB" w:rsidRDefault="00592FCB" w:rsidP="00EA6D68">
      <w:pPr>
        <w:rPr>
          <w:lang w:val="es-MX"/>
        </w:rPr>
      </w:pPr>
      <w:r w:rsidRPr="00D80987">
        <w:rPr>
          <w:lang w:val="es-MX"/>
        </w:rPr>
        <w:t xml:space="preserve">1.- </w:t>
      </w:r>
      <w:r>
        <w:rPr>
          <w:lang w:val="es-MX"/>
        </w:rPr>
        <w:t>Negamos</w:t>
      </w:r>
      <w:r w:rsidRPr="00D80987">
        <w:rPr>
          <w:lang w:val="es-MX"/>
        </w:rPr>
        <w:t xml:space="preserve"> vínculos o relaciones de negocios, laborales, profesionales, personales o de parentesco por consanguinidad o afinidad hasta el cuarto grado con las personas servidoras públicas que establece el protocolo de actuación en contrataciones.</w:t>
      </w:r>
    </w:p>
    <w:p w14:paraId="74A2A4EB" w14:textId="747BEF38" w:rsidR="00592FCB" w:rsidRDefault="00592FCB" w:rsidP="00EA6D68">
      <w:pPr>
        <w:rPr>
          <w:lang w:val="es-MX"/>
        </w:rPr>
      </w:pPr>
      <w:r w:rsidRPr="00D80987">
        <w:rPr>
          <w:lang w:val="es-MX"/>
        </w:rPr>
        <w:t xml:space="preserve">2.- </w:t>
      </w:r>
      <w:r w:rsidR="002B0E8C">
        <w:rPr>
          <w:lang w:val="es-MX"/>
        </w:rPr>
        <w:t>N</w:t>
      </w:r>
      <w:r w:rsidRPr="00D80987">
        <w:rPr>
          <w:lang w:val="es-MX"/>
        </w:rPr>
        <w:t>o ejecuta</w:t>
      </w:r>
      <w:r w:rsidR="002B0E8C">
        <w:rPr>
          <w:lang w:val="es-MX"/>
        </w:rPr>
        <w:t>mos</w:t>
      </w:r>
      <w:r w:rsidRPr="00D80987">
        <w:rPr>
          <w:lang w:val="es-MX"/>
        </w:rPr>
        <w:t xml:space="preserve"> con otro participante acciones que impliquen o tengan por objeto obtener un beneficio o ventaja indebida en el procedimiento. </w:t>
      </w:r>
    </w:p>
    <w:p w14:paraId="7D8C2B77" w14:textId="47A35364" w:rsidR="00EA6D68" w:rsidRDefault="00592FCB" w:rsidP="00EA6D68">
      <w:pPr>
        <w:rPr>
          <w:lang w:val="es-MX"/>
        </w:rPr>
      </w:pPr>
      <w:r w:rsidRPr="00D80987">
        <w:rPr>
          <w:lang w:val="es-MX"/>
        </w:rPr>
        <w:t>3.</w:t>
      </w:r>
      <w:proofErr w:type="gramStart"/>
      <w:r w:rsidRPr="00D80987">
        <w:rPr>
          <w:lang w:val="es-MX"/>
        </w:rPr>
        <w:t xml:space="preserve">-  </w:t>
      </w:r>
      <w:r w:rsidR="004B6743">
        <w:rPr>
          <w:lang w:val="es-MX"/>
        </w:rPr>
        <w:t>Manifestamos</w:t>
      </w:r>
      <w:proofErr w:type="gramEnd"/>
      <w:r w:rsidRPr="00D80987">
        <w:rPr>
          <w:lang w:val="es-MX"/>
        </w:rPr>
        <w:t xml:space="preserve"> </w:t>
      </w:r>
      <w:proofErr w:type="gramStart"/>
      <w:r w:rsidRPr="00D80987">
        <w:rPr>
          <w:lang w:val="es-MX"/>
        </w:rPr>
        <w:t>que</w:t>
      </w:r>
      <w:proofErr w:type="gramEnd"/>
      <w:r w:rsidRPr="00D80987">
        <w:rPr>
          <w:lang w:val="es-MX"/>
        </w:rPr>
        <w:t xml:space="preserve"> en caso de resultar </w:t>
      </w:r>
      <w:r w:rsidR="004B6743">
        <w:rPr>
          <w:lang w:val="es-MX"/>
        </w:rPr>
        <w:t>adjudicados</w:t>
      </w:r>
      <w:r w:rsidRPr="00D80987">
        <w:rPr>
          <w:lang w:val="es-MX"/>
        </w:rPr>
        <w:t>, no podr</w:t>
      </w:r>
      <w:r w:rsidR="004B6743">
        <w:rPr>
          <w:lang w:val="es-MX"/>
        </w:rPr>
        <w:t xml:space="preserve">emos </w:t>
      </w:r>
      <w:r w:rsidRPr="00D80987">
        <w:rPr>
          <w:lang w:val="es-MX"/>
        </w:rPr>
        <w:t xml:space="preserve">subcontratar a persona física o moral que haya presentado proposición en el presente procedimiento.         </w:t>
      </w:r>
      <w:r w:rsidR="00D80987" w:rsidRPr="00D80987">
        <w:rPr>
          <w:lang w:val="es-MX"/>
        </w:rPr>
        <w:t xml:space="preserve">                                                            </w:t>
      </w:r>
    </w:p>
    <w:p w14:paraId="056C70EA" w14:textId="77777777" w:rsidR="00EA6D68" w:rsidRDefault="00EA6D68" w:rsidP="00EA6D68">
      <w:pPr>
        <w:rPr>
          <w:lang w:val="es-MX"/>
        </w:rPr>
      </w:pPr>
    </w:p>
    <w:p w14:paraId="0DCD125B" w14:textId="77777777" w:rsidR="00592FCB" w:rsidRDefault="00592FCB" w:rsidP="00EA6D68">
      <w:pPr>
        <w:rPr>
          <w:lang w:val="es-MX"/>
        </w:rPr>
      </w:pPr>
    </w:p>
    <w:p w14:paraId="2C347E13" w14:textId="77777777" w:rsidR="00EA6D68" w:rsidRPr="00EA65A4" w:rsidRDefault="00EA6D68" w:rsidP="00EA6D68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74D57A29" w14:textId="77777777" w:rsidR="00EA6D68" w:rsidRDefault="00EA6D68" w:rsidP="00EA6D68">
      <w:pPr>
        <w:contextualSpacing/>
        <w:jc w:val="center"/>
        <w:rPr>
          <w:rFonts w:cs="Arial"/>
          <w:b/>
          <w:bCs/>
        </w:rPr>
      </w:pPr>
    </w:p>
    <w:p w14:paraId="3CBC803D" w14:textId="77777777" w:rsidR="00EA6D68" w:rsidRPr="00EA65A4" w:rsidRDefault="00EA6D68" w:rsidP="00EA6D68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1926B9B8" wp14:editId="7DAF8C53">
            <wp:extent cx="1287371" cy="753035"/>
            <wp:effectExtent l="0" t="0" r="8255" b="9525"/>
            <wp:docPr id="1932371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7C0E" w14:textId="7506015F" w:rsidR="00EA6D68" w:rsidRPr="003740F0" w:rsidRDefault="00EA6D68" w:rsidP="00EA6D68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0FF3DB0A" w14:textId="6533301E" w:rsidR="00EA6D68" w:rsidRDefault="00EA6D68" w:rsidP="00EA6D68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02CBB09B" w14:textId="0385FC05" w:rsidR="00CF020E" w:rsidRDefault="00CF020E">
      <w:pPr>
        <w:spacing w:after="160" w:line="259" w:lineRule="auto"/>
      </w:pPr>
      <w:r>
        <w:br w:type="page"/>
      </w:r>
    </w:p>
    <w:p w14:paraId="4621F0C2" w14:textId="77777777" w:rsidR="00EA6D68" w:rsidRDefault="00EA6D68" w:rsidP="00EA6D68"/>
    <w:p w14:paraId="7745CF82" w14:textId="77777777" w:rsidR="00EA6D68" w:rsidRPr="00EA6D68" w:rsidRDefault="00EA6D68" w:rsidP="00EA6D68"/>
    <w:p w14:paraId="1EF91EFF" w14:textId="77777777" w:rsidR="00C80084" w:rsidRDefault="00C80084" w:rsidP="00C80084">
      <w:pPr>
        <w:pStyle w:val="Heading1"/>
      </w:pPr>
      <w:bookmarkStart w:id="18" w:name="_Toc227003816"/>
      <w:bookmarkStart w:id="19" w:name="_Toc227004923"/>
      <w:r>
        <w:t>MANIFIESTO DE CONTAR CON TODOS Y CADA UNO DE LOS PERMISOS, AUTORIZACIONES O AVISOS.ESCRITO LIBRE</w:t>
      </w:r>
      <w:bookmarkEnd w:id="18"/>
      <w:bookmarkEnd w:id="19"/>
    </w:p>
    <w:p w14:paraId="7116FBE1" w14:textId="19B48669" w:rsidR="00EA6D68" w:rsidRPr="00EA65A4" w:rsidRDefault="00EA6D68" w:rsidP="00EA6D68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19C9EDB0" w14:textId="77777777" w:rsidR="00EA6D68" w:rsidRPr="00EA65A4" w:rsidRDefault="00EA6D68" w:rsidP="00EA6D68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72B031A8" w14:textId="77777777" w:rsidR="00EA6D68" w:rsidRDefault="00EA6D68" w:rsidP="00EA6D68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6C6DE720" w14:textId="77777777" w:rsidR="00EA6D68" w:rsidRPr="00EA65A4" w:rsidRDefault="00EA6D68" w:rsidP="00EA6D68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4F48A272" w14:textId="77777777" w:rsidR="00EA6D68" w:rsidRPr="00EA65A4" w:rsidRDefault="00EA6D68" w:rsidP="00EA6D68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308CD7F1" w14:textId="77777777" w:rsidR="00EA6D68" w:rsidRPr="00EA65A4" w:rsidRDefault="00EA6D68" w:rsidP="00EA6D68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2644FAF0" w14:textId="77777777" w:rsidR="00EA6D68" w:rsidRPr="00EA65A4" w:rsidRDefault="00EA6D68" w:rsidP="00EA6D68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3F5BA07B" w14:textId="77777777" w:rsidR="00EA6D68" w:rsidRPr="00EA65A4" w:rsidRDefault="00EA6D68" w:rsidP="00EA6D68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3928599D" w14:textId="3AFF8266" w:rsidR="00EA6D68" w:rsidRPr="008D5DD9" w:rsidRDefault="00EA6D68" w:rsidP="00EA6D68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5C02A816" w14:textId="77777777" w:rsidR="00EA6D68" w:rsidRDefault="00EA6D68" w:rsidP="00EA6D68">
      <w:pPr>
        <w:rPr>
          <w:lang w:val="es-MX"/>
        </w:rPr>
      </w:pPr>
    </w:p>
    <w:p w14:paraId="6CF73BD7" w14:textId="71C59A6A" w:rsidR="00EA6D68" w:rsidRDefault="00AC4297" w:rsidP="00AC4297">
      <w:pPr>
        <w:jc w:val="both"/>
        <w:rPr>
          <w:lang w:val="es-MX"/>
        </w:rPr>
      </w:pPr>
      <w:r>
        <w:rPr>
          <w:lang w:val="es-MX"/>
        </w:rPr>
        <w:t>E</w:t>
      </w:r>
      <w:r w:rsidRPr="00DA3CF0">
        <w:rPr>
          <w:lang w:val="es-MX"/>
        </w:rPr>
        <w:t>n caso de resultar adjudicado, será responsable de contar con todos y cada uno de los permisos, autorizaciones o avisos que, en su caso, apliquen ante las diversas autoridades para la entrega de los bienes objeto de este procedimiento y de que asumirá la responsabilidad total en caso de que infrinja patentes, marcas, certificados de invención o derechos de autor durante la vigencia del contrato.</w:t>
      </w:r>
    </w:p>
    <w:p w14:paraId="423FD912" w14:textId="77777777" w:rsidR="00DA3CF0" w:rsidRDefault="00DA3CF0" w:rsidP="00EA6D68">
      <w:pPr>
        <w:rPr>
          <w:lang w:val="es-MX"/>
        </w:rPr>
      </w:pPr>
    </w:p>
    <w:p w14:paraId="63BF9DDD" w14:textId="77777777" w:rsidR="00EA6D68" w:rsidRPr="00EA65A4" w:rsidRDefault="00EA6D68" w:rsidP="00EA6D68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491823BE" w14:textId="77777777" w:rsidR="00EA6D68" w:rsidRDefault="00EA6D68" w:rsidP="00EA6D68">
      <w:pPr>
        <w:contextualSpacing/>
        <w:jc w:val="center"/>
        <w:rPr>
          <w:rFonts w:cs="Arial"/>
          <w:b/>
          <w:bCs/>
        </w:rPr>
      </w:pPr>
    </w:p>
    <w:p w14:paraId="3E1FFE8C" w14:textId="77777777" w:rsidR="00EA6D68" w:rsidRPr="00EA65A4" w:rsidRDefault="00EA6D68" w:rsidP="00EA6D68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1FA5C673" wp14:editId="35BAFE26">
            <wp:extent cx="1287371" cy="753035"/>
            <wp:effectExtent l="0" t="0" r="8255" b="9525"/>
            <wp:docPr id="58789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287C" w14:textId="26442640" w:rsidR="00EA6D68" w:rsidRPr="003740F0" w:rsidRDefault="00EA6D68" w:rsidP="00EA6D68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659EFEE7" w14:textId="06A66F0E" w:rsidR="00EA6D68" w:rsidRDefault="00EA6D68" w:rsidP="00EA6D68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695B5D4B" w14:textId="2C20F09E" w:rsidR="00D97A6B" w:rsidRDefault="00D97A6B">
      <w:pPr>
        <w:spacing w:after="160" w:line="259" w:lineRule="auto"/>
      </w:pPr>
      <w:r>
        <w:br w:type="page"/>
      </w:r>
    </w:p>
    <w:p w14:paraId="06BBB48B" w14:textId="77777777" w:rsidR="00EA6D68" w:rsidRPr="00EA6D68" w:rsidRDefault="00EA6D68" w:rsidP="00EA6D68"/>
    <w:p w14:paraId="5626D8E1" w14:textId="77777777" w:rsidR="00C80084" w:rsidRDefault="00C80084" w:rsidP="00C80084">
      <w:pPr>
        <w:pStyle w:val="Heading1"/>
      </w:pPr>
      <w:bookmarkStart w:id="20" w:name="_Toc227003817"/>
      <w:bookmarkStart w:id="21" w:name="_Toc227004924"/>
      <w:r>
        <w:t>MANIFIESTO DE RELACIÓN DE ACCIONISTAS</w:t>
      </w:r>
      <w:bookmarkEnd w:id="20"/>
      <w:bookmarkEnd w:id="21"/>
    </w:p>
    <w:p w14:paraId="18542BA4" w14:textId="6060D6F6" w:rsidR="00690724" w:rsidRPr="00EA65A4" w:rsidRDefault="00690724" w:rsidP="00690724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701AE0A8" w14:textId="77777777" w:rsidR="00690724" w:rsidRPr="00EA65A4" w:rsidRDefault="00690724" w:rsidP="00690724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52298212" w14:textId="77777777" w:rsidR="00690724" w:rsidRDefault="00690724" w:rsidP="00690724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1D6FBBE4" w14:textId="77777777" w:rsidR="00690724" w:rsidRPr="00EA65A4" w:rsidRDefault="00690724" w:rsidP="00690724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6287DB04" w14:textId="77777777" w:rsidR="00690724" w:rsidRPr="00EA65A4" w:rsidRDefault="00690724" w:rsidP="00690724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10EA0358" w14:textId="77777777" w:rsidR="00690724" w:rsidRPr="00EA65A4" w:rsidRDefault="00690724" w:rsidP="00690724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7C8F071B" w14:textId="77777777" w:rsidR="00690724" w:rsidRPr="00EA65A4" w:rsidRDefault="00690724" w:rsidP="00690724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1610833C" w14:textId="77777777" w:rsidR="00690724" w:rsidRPr="00EA65A4" w:rsidRDefault="00690724" w:rsidP="00690724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128741FB" w14:textId="0A46E64F" w:rsidR="00690724" w:rsidRPr="008D5DD9" w:rsidRDefault="00690724" w:rsidP="00690724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69FB01F6" w14:textId="77777777" w:rsidR="00690724" w:rsidRDefault="00690724" w:rsidP="00690724">
      <w:pPr>
        <w:rPr>
          <w:lang w:val="es-MX"/>
        </w:rPr>
      </w:pPr>
    </w:p>
    <w:p w14:paraId="1B1B90B5" w14:textId="77777777" w:rsidR="00D97A6B" w:rsidRDefault="00D97A6B" w:rsidP="00690724">
      <w:pPr>
        <w:rPr>
          <w:lang w:val="es-MX"/>
        </w:rPr>
      </w:pPr>
    </w:p>
    <w:p w14:paraId="75D02936" w14:textId="7AF0C809" w:rsidR="00D97A6B" w:rsidRDefault="00D97A6B" w:rsidP="00690724">
      <w:pPr>
        <w:rPr>
          <w:lang w:val="es-MX"/>
        </w:rPr>
      </w:pPr>
      <w:r>
        <w:rPr>
          <w:lang w:val="es-MX"/>
        </w:rPr>
        <w:t xml:space="preserve">Negamos que </w:t>
      </w:r>
      <w:r w:rsidRPr="00D97A6B">
        <w:rPr>
          <w:lang w:val="es-MX"/>
        </w:rPr>
        <w:t xml:space="preserve">los accionistas de </w:t>
      </w:r>
      <w:r>
        <w:rPr>
          <w:lang w:val="es-MX"/>
        </w:rPr>
        <w:t xml:space="preserve">mi </w:t>
      </w:r>
      <w:r w:rsidRPr="00D97A6B">
        <w:rPr>
          <w:lang w:val="es-MX"/>
        </w:rPr>
        <w:t>representada perten</w:t>
      </w:r>
      <w:r>
        <w:rPr>
          <w:lang w:val="es-MX"/>
        </w:rPr>
        <w:t>ezc</w:t>
      </w:r>
      <w:r w:rsidRPr="00D97A6B">
        <w:rPr>
          <w:lang w:val="es-MX"/>
        </w:rPr>
        <w:t>an o form</w:t>
      </w:r>
      <w:r>
        <w:rPr>
          <w:lang w:val="es-MX"/>
        </w:rPr>
        <w:t>e</w:t>
      </w:r>
      <w:r w:rsidRPr="00D97A6B">
        <w:rPr>
          <w:lang w:val="es-MX"/>
        </w:rPr>
        <w:t>n parte de alguna otra sociedad, en caso de pertenecer o formar parte de alguna otra, deberá señalar la razón social de esta.</w:t>
      </w:r>
    </w:p>
    <w:p w14:paraId="5D873B05" w14:textId="77777777" w:rsidR="00690724" w:rsidRDefault="00690724" w:rsidP="00690724">
      <w:pPr>
        <w:rPr>
          <w:lang w:val="es-MX"/>
        </w:rPr>
      </w:pPr>
    </w:p>
    <w:p w14:paraId="27F003F0" w14:textId="77777777" w:rsidR="00690724" w:rsidRPr="00EA65A4" w:rsidRDefault="00690724" w:rsidP="00690724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3DD3CEDA" w14:textId="77777777" w:rsidR="00690724" w:rsidRDefault="00690724" w:rsidP="00690724">
      <w:pPr>
        <w:contextualSpacing/>
        <w:jc w:val="center"/>
        <w:rPr>
          <w:rFonts w:cs="Arial"/>
          <w:b/>
          <w:bCs/>
        </w:rPr>
      </w:pPr>
    </w:p>
    <w:p w14:paraId="01B351AC" w14:textId="77777777" w:rsidR="00690724" w:rsidRPr="00EA65A4" w:rsidRDefault="00690724" w:rsidP="00690724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55F4F86F" wp14:editId="31EB8F38">
            <wp:extent cx="1287371" cy="753035"/>
            <wp:effectExtent l="0" t="0" r="8255" b="9525"/>
            <wp:docPr id="105233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EA1B" w14:textId="097E39AA" w:rsidR="00690724" w:rsidRPr="003740F0" w:rsidRDefault="00690724" w:rsidP="00690724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5631F79C" w14:textId="3EB8F419" w:rsidR="00690724" w:rsidRDefault="00690724" w:rsidP="00690724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009764CE" w14:textId="77777777" w:rsidR="001F3382" w:rsidRDefault="001F3382" w:rsidP="001F3382"/>
    <w:p w14:paraId="11466778" w14:textId="54FC1CFE" w:rsidR="00D97A6B" w:rsidRDefault="00D97A6B">
      <w:pPr>
        <w:spacing w:after="160" w:line="259" w:lineRule="auto"/>
      </w:pPr>
      <w:r>
        <w:br w:type="page"/>
      </w:r>
    </w:p>
    <w:p w14:paraId="66F1282B" w14:textId="77777777" w:rsidR="00D97A6B" w:rsidRPr="001F3382" w:rsidRDefault="00D97A6B" w:rsidP="001F3382"/>
    <w:p w14:paraId="7297C74C" w14:textId="77777777" w:rsidR="00D97A6B" w:rsidRDefault="00C80084" w:rsidP="00D97A6B">
      <w:pPr>
        <w:pStyle w:val="Heading1"/>
      </w:pPr>
      <w:bookmarkStart w:id="22" w:name="_Toc227003818"/>
      <w:bookmarkStart w:id="23" w:name="_Toc227004925"/>
      <w:r>
        <w:t>MANIFIESTO DE NACIONALIDAD</w:t>
      </w:r>
      <w:bookmarkEnd w:id="22"/>
      <w:bookmarkEnd w:id="23"/>
    </w:p>
    <w:p w14:paraId="441D82FE" w14:textId="3C08BE7A" w:rsidR="00F9100F" w:rsidRPr="00EA65A4" w:rsidRDefault="00F9100F" w:rsidP="005B3FEC">
      <w:pPr>
        <w:jc w:val="right"/>
        <w:rPr>
          <w:lang w:eastAsia="es-ES"/>
        </w:rPr>
      </w:pPr>
      <w:r>
        <w:rPr>
          <w:lang w:eastAsia="es-ES"/>
        </w:rPr>
        <w:fldChar w:fldCharType="begin"/>
      </w:r>
      <w:r>
        <w:rPr>
          <w:lang w:eastAsia="es-ES"/>
        </w:rPr>
        <w:instrText xml:space="preserve"> MERGEFIELD Fecha </w:instrText>
      </w:r>
      <w:r>
        <w:rPr>
          <w:lang w:eastAsia="es-ES"/>
        </w:rPr>
        <w:fldChar w:fldCharType="separate"/>
      </w:r>
      <w:r w:rsidR="00D20E59">
        <w:rPr>
          <w:noProof/>
          <w:lang w:eastAsia="es-ES"/>
        </w:rPr>
        <w:t>Ciudad de México a 17 de Abril de 2026</w:t>
      </w:r>
      <w:r>
        <w:rPr>
          <w:lang w:eastAsia="es-ES"/>
        </w:rPr>
        <w:fldChar w:fldCharType="end"/>
      </w:r>
    </w:p>
    <w:p w14:paraId="3B3720E4" w14:textId="77777777" w:rsidR="00F9100F" w:rsidRPr="00EA65A4" w:rsidRDefault="00F9100F" w:rsidP="00F9100F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4CF5A3C4" w14:textId="77777777" w:rsidR="00F9100F" w:rsidRDefault="00F9100F" w:rsidP="00F9100F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06988759" w14:textId="77777777" w:rsidR="00F9100F" w:rsidRPr="00EA65A4" w:rsidRDefault="00F9100F" w:rsidP="00F9100F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248D1F73" w14:textId="77777777" w:rsidR="00F9100F" w:rsidRPr="00EA65A4" w:rsidRDefault="00F9100F" w:rsidP="00F9100F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54FC4881" w14:textId="77777777" w:rsidR="00F9100F" w:rsidRPr="00EA65A4" w:rsidRDefault="00F9100F" w:rsidP="00F9100F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6D7672DF" w14:textId="77777777" w:rsidR="00F9100F" w:rsidRPr="00EA65A4" w:rsidRDefault="00F9100F" w:rsidP="00F9100F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7421D86F" w14:textId="77777777" w:rsidR="00F9100F" w:rsidRPr="00EA65A4" w:rsidRDefault="00F9100F" w:rsidP="00F9100F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51790B3E" w14:textId="37121527" w:rsidR="00F9100F" w:rsidRPr="008D5DD9" w:rsidRDefault="00F9100F" w:rsidP="00F9100F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sz w:val="20"/>
          <w:szCs w:val="20"/>
          <w:lang w:val="es-MX"/>
        </w:rPr>
        <w:fldChar w:fldCharType="begin"/>
      </w:r>
      <w:r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>
        <w:rPr>
          <w:rFonts w:eastAsia="Calibri" w:cs="Arial"/>
          <w:sz w:val="20"/>
          <w:szCs w:val="20"/>
          <w:lang w:val="es-MX"/>
        </w:rPr>
        <w:t xml:space="preserve">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2BB1192C" w14:textId="77777777" w:rsidR="00F9100F" w:rsidRDefault="00F9100F" w:rsidP="00F9100F">
      <w:pPr>
        <w:rPr>
          <w:lang w:val="es-MX"/>
        </w:rPr>
      </w:pPr>
    </w:p>
    <w:p w14:paraId="12EFA661" w14:textId="557579BB" w:rsidR="00D97A6B" w:rsidRDefault="00D97A6B" w:rsidP="00F9100F">
      <w:pPr>
        <w:rPr>
          <w:lang w:val="es-MX"/>
        </w:rPr>
      </w:pPr>
      <w:r>
        <w:rPr>
          <w:lang w:val="es-MX"/>
        </w:rPr>
        <w:t>L</w:t>
      </w:r>
      <w:r w:rsidRPr="00D97A6B">
        <w:rPr>
          <w:lang w:val="es-MX"/>
        </w:rPr>
        <w:t xml:space="preserve">a nacionalidad de </w:t>
      </w:r>
      <w:r>
        <w:rPr>
          <w:lang w:val="es-MX"/>
        </w:rPr>
        <w:t xml:space="preserve">mi representada es </w:t>
      </w:r>
      <w:proofErr w:type="gramStart"/>
      <w:r>
        <w:rPr>
          <w:lang w:val="es-MX"/>
        </w:rPr>
        <w:t>Mexicana</w:t>
      </w:r>
      <w:proofErr w:type="gramEnd"/>
      <w:r>
        <w:rPr>
          <w:lang w:val="es-MX"/>
        </w:rPr>
        <w:t>,</w:t>
      </w:r>
      <w:r w:rsidR="005B3FEC">
        <w:rPr>
          <w:lang w:val="es-MX"/>
        </w:rPr>
        <w:t xml:space="preserve"> esto lo manifestamos</w:t>
      </w:r>
      <w:r>
        <w:rPr>
          <w:lang w:val="es-MX"/>
        </w:rPr>
        <w:t xml:space="preserve"> </w:t>
      </w:r>
      <w:r w:rsidRPr="00D97A6B">
        <w:rPr>
          <w:lang w:val="es-MX"/>
        </w:rPr>
        <w:t xml:space="preserve">con la finalidad de dar cumplimiento a lo señalado en el artículo 52 fracción v del reglamento de la </w:t>
      </w:r>
      <w:r w:rsidR="005B3FEC">
        <w:rPr>
          <w:lang w:val="es-MX"/>
        </w:rPr>
        <w:t>L</w:t>
      </w:r>
      <w:r w:rsidRPr="00D97A6B">
        <w:rPr>
          <w:lang w:val="es-MX"/>
        </w:rPr>
        <w:t xml:space="preserve">ey de </w:t>
      </w:r>
      <w:r w:rsidR="005B3FEC">
        <w:rPr>
          <w:lang w:val="es-MX"/>
        </w:rPr>
        <w:t>A</w:t>
      </w:r>
      <w:r w:rsidRPr="00D97A6B">
        <w:rPr>
          <w:lang w:val="es-MX"/>
        </w:rPr>
        <w:t xml:space="preserve">dquisiciones, </w:t>
      </w:r>
      <w:r w:rsidR="005B3FEC">
        <w:rPr>
          <w:lang w:val="es-MX"/>
        </w:rPr>
        <w:t>A</w:t>
      </w:r>
      <w:r w:rsidRPr="00D97A6B">
        <w:rPr>
          <w:lang w:val="es-MX"/>
        </w:rPr>
        <w:t xml:space="preserve">rrendamientos y </w:t>
      </w:r>
      <w:r w:rsidR="005B3FEC">
        <w:rPr>
          <w:lang w:val="es-MX"/>
        </w:rPr>
        <w:t>S</w:t>
      </w:r>
      <w:r w:rsidRPr="00D97A6B">
        <w:rPr>
          <w:lang w:val="es-MX"/>
        </w:rPr>
        <w:t xml:space="preserve">ervicios del </w:t>
      </w:r>
      <w:r w:rsidR="005B3FEC">
        <w:rPr>
          <w:lang w:val="es-MX"/>
        </w:rPr>
        <w:t>S</w:t>
      </w:r>
      <w:r w:rsidRPr="00D97A6B">
        <w:rPr>
          <w:lang w:val="es-MX"/>
        </w:rPr>
        <w:t xml:space="preserve">ector </w:t>
      </w:r>
      <w:r w:rsidR="005B3FEC">
        <w:rPr>
          <w:lang w:val="es-MX"/>
        </w:rPr>
        <w:t>P</w:t>
      </w:r>
      <w:r w:rsidRPr="00D97A6B">
        <w:rPr>
          <w:lang w:val="es-MX"/>
        </w:rPr>
        <w:t>úblico</w:t>
      </w:r>
      <w:r w:rsidR="005B3FEC">
        <w:rPr>
          <w:lang w:val="es-MX"/>
        </w:rPr>
        <w:t>.</w:t>
      </w:r>
    </w:p>
    <w:p w14:paraId="441F8A0C" w14:textId="77777777" w:rsidR="00F9100F" w:rsidRDefault="00F9100F" w:rsidP="00F9100F">
      <w:pPr>
        <w:rPr>
          <w:lang w:val="es-MX"/>
        </w:rPr>
      </w:pPr>
    </w:p>
    <w:p w14:paraId="08FFB8C4" w14:textId="77777777" w:rsidR="00F9100F" w:rsidRPr="00EA65A4" w:rsidRDefault="00F9100F" w:rsidP="00F9100F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555FF8D7" w14:textId="77777777" w:rsidR="00F9100F" w:rsidRDefault="00F9100F" w:rsidP="00F9100F">
      <w:pPr>
        <w:contextualSpacing/>
        <w:jc w:val="center"/>
        <w:rPr>
          <w:rFonts w:cs="Arial"/>
          <w:b/>
          <w:bCs/>
        </w:rPr>
      </w:pPr>
    </w:p>
    <w:p w14:paraId="5DDA2E70" w14:textId="77777777" w:rsidR="00F9100F" w:rsidRPr="00EA65A4" w:rsidRDefault="00F9100F" w:rsidP="00F9100F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7B436568" wp14:editId="6396306E">
            <wp:extent cx="1287371" cy="753035"/>
            <wp:effectExtent l="0" t="0" r="8255" b="9525"/>
            <wp:docPr id="249229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72D4" w14:textId="3249E35C" w:rsidR="00F9100F" w:rsidRPr="003740F0" w:rsidRDefault="00F9100F" w:rsidP="00F9100F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7525F752" w14:textId="7720A643" w:rsidR="00F9100F" w:rsidRDefault="00F9100F" w:rsidP="00F9100F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73295E90" w14:textId="7AAAD585" w:rsidR="005B3FEC" w:rsidRDefault="005B3FEC">
      <w:pPr>
        <w:spacing w:after="160" w:line="259" w:lineRule="auto"/>
      </w:pPr>
      <w:r>
        <w:br w:type="page"/>
      </w:r>
    </w:p>
    <w:p w14:paraId="06CE3A05" w14:textId="77777777" w:rsidR="001D77E7" w:rsidRPr="00F9100F" w:rsidRDefault="001D77E7">
      <w:pPr>
        <w:spacing w:after="160" w:line="259" w:lineRule="auto"/>
      </w:pPr>
    </w:p>
    <w:p w14:paraId="2F91F6D3" w14:textId="77777777" w:rsidR="001D77E7" w:rsidRPr="001D77E7" w:rsidRDefault="001D77E7" w:rsidP="001D77E7">
      <w:pPr>
        <w:rPr>
          <w:lang w:val="es-MX"/>
        </w:rPr>
      </w:pPr>
    </w:p>
    <w:p w14:paraId="1ACC1BF7" w14:textId="67C0DD3D" w:rsidR="00F73634" w:rsidRPr="00EA65A4" w:rsidRDefault="00F73634" w:rsidP="001D77E7">
      <w:pPr>
        <w:pStyle w:val="Heading1"/>
        <w:rPr>
          <w:lang w:eastAsia="es-ES"/>
        </w:rPr>
      </w:pPr>
      <w:bookmarkStart w:id="24" w:name="_Toc227003819"/>
      <w:bookmarkStart w:id="25" w:name="_Toc227004926"/>
      <w:r w:rsidRPr="00EA65A4">
        <w:rPr>
          <w:lang w:eastAsia="es-ES"/>
        </w:rPr>
        <w:t xml:space="preserve">MANIFIESTO DE NO EXISTIR IMPEDIMENTO PARA PARTICIPAR (POR NO ENCONTRARSE EN LOS SUPUESTOS DE LOS </w:t>
      </w:r>
      <w:r>
        <w:rPr>
          <w:lang w:eastAsia="es-ES"/>
        </w:rPr>
        <w:t>F</w:t>
      </w:r>
      <w:r w:rsidRPr="00EA65A4">
        <w:rPr>
          <w:lang w:eastAsia="es-ES"/>
        </w:rPr>
        <w:t>ARTÍCULOS 50 Y 60 DE LA LAASSP)</w:t>
      </w:r>
      <w:bookmarkEnd w:id="24"/>
      <w:bookmarkEnd w:id="25"/>
      <w:r w:rsidRPr="00EA65A4">
        <w:rPr>
          <w:lang w:eastAsia="es-ES"/>
        </w:rPr>
        <w:fldChar w:fldCharType="begin"/>
      </w:r>
      <w:r w:rsidRPr="00EA65A4">
        <w:instrText xml:space="preserve"> XE "</w:instrText>
      </w:r>
      <w:r w:rsidRPr="00EA65A4">
        <w:rPr>
          <w:lang w:eastAsia="es-ES"/>
        </w:rPr>
        <w:instrText>Formato I MANIFIESTO DE NO EXISTIR IMPEDIMENTO PARA PARTICIPAR (POR NO ENCONTRARSE EN LOS SUPUESTOS DE LOS ARTÍCULOS 50 Y 60 DE LA LAASSP)</w:instrText>
      </w:r>
      <w:r w:rsidRPr="00EA65A4">
        <w:instrText xml:space="preserve">" \b \i </w:instrText>
      </w:r>
      <w:r w:rsidRPr="00EA65A4">
        <w:rPr>
          <w:lang w:eastAsia="es-ES"/>
        </w:rPr>
        <w:fldChar w:fldCharType="end"/>
      </w:r>
    </w:p>
    <w:p w14:paraId="23598409" w14:textId="77777777" w:rsidR="00F73634" w:rsidRPr="00EA65A4" w:rsidRDefault="00F73634" w:rsidP="00F73634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5BC50EA8" w14:textId="32B21511" w:rsidR="00F73634" w:rsidRPr="00EA65A4" w:rsidRDefault="00A16239" w:rsidP="00A16239">
      <w:pPr>
        <w:jc w:val="right"/>
        <w:rPr>
          <w:rFonts w:eastAsia="Times New Roman" w:cs="Arial"/>
          <w:sz w:val="20"/>
          <w:szCs w:val="20"/>
          <w:lang w:eastAsia="es-ES"/>
        </w:rPr>
      </w:pPr>
      <w:r>
        <w:rPr>
          <w:rFonts w:eastAsia="Times New Roman" w:cs="Arial"/>
          <w:sz w:val="20"/>
          <w:szCs w:val="20"/>
          <w:lang w:eastAsia="es-ES"/>
        </w:rPr>
        <w:fldChar w:fldCharType="begin"/>
      </w:r>
      <w:r>
        <w:rPr>
          <w:rFonts w:eastAsia="Times New Roman" w:cs="Arial"/>
          <w:sz w:val="20"/>
          <w:szCs w:val="20"/>
          <w:lang w:eastAsia="es-ES"/>
        </w:rPr>
        <w:instrText xml:space="preserve"> MERGEFIELD Fecha </w:instrText>
      </w:r>
      <w:r>
        <w:rPr>
          <w:rFonts w:eastAsia="Times New Roman" w:cs="Arial"/>
          <w:sz w:val="20"/>
          <w:szCs w:val="20"/>
          <w:lang w:eastAsia="es-ES"/>
        </w:rPr>
        <w:fldChar w:fldCharType="separate"/>
      </w:r>
      <w:r w:rsidR="00D20E59" w:rsidRPr="005A196F">
        <w:rPr>
          <w:rFonts w:eastAsia="Times New Roman" w:cs="Arial"/>
          <w:noProof/>
          <w:sz w:val="20"/>
          <w:szCs w:val="20"/>
          <w:lang w:eastAsia="es-ES"/>
        </w:rPr>
        <w:t>Ciudad de México a 17 de Abril de 2026</w:t>
      </w:r>
      <w:r>
        <w:rPr>
          <w:rFonts w:eastAsia="Times New Roman" w:cs="Arial"/>
          <w:sz w:val="20"/>
          <w:szCs w:val="20"/>
          <w:lang w:eastAsia="es-ES"/>
        </w:rPr>
        <w:fldChar w:fldCharType="end"/>
      </w:r>
    </w:p>
    <w:p w14:paraId="31D02CC2" w14:textId="77777777" w:rsidR="00F73634" w:rsidRPr="00EA65A4" w:rsidRDefault="00F73634" w:rsidP="00F73634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561CBB2B" w14:textId="77777777" w:rsidR="00386A4D" w:rsidRDefault="00386A4D" w:rsidP="00F73634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340CB1F0" w14:textId="025D734B" w:rsidR="00386A4D" w:rsidRPr="00EA65A4" w:rsidRDefault="00386A4D" w:rsidP="00F73634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4F3C8BC9" w14:textId="27453FEF" w:rsidR="00F73634" w:rsidRPr="00EA65A4" w:rsidRDefault="00F73634" w:rsidP="00F73634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60CB6EF1" w14:textId="77777777" w:rsidR="00F73634" w:rsidRPr="00EA65A4" w:rsidRDefault="00F73634" w:rsidP="00F73634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776BF3FB" w14:textId="77777777" w:rsidR="00F73634" w:rsidRPr="00EA65A4" w:rsidRDefault="00F73634" w:rsidP="00F73634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037BDBA0" w14:textId="77777777" w:rsidR="00F73634" w:rsidRPr="00EA65A4" w:rsidRDefault="00F73634" w:rsidP="00F73634">
      <w:pPr>
        <w:jc w:val="both"/>
        <w:rPr>
          <w:rFonts w:eastAsia="Times New Roman" w:cs="Arial"/>
          <w:sz w:val="20"/>
          <w:szCs w:val="20"/>
          <w:lang w:eastAsia="es-ES"/>
        </w:rPr>
      </w:pPr>
    </w:p>
    <w:p w14:paraId="314288EE" w14:textId="7CEA6D2C" w:rsidR="00C1796B" w:rsidRPr="008D5DD9" w:rsidRDefault="00C1796B" w:rsidP="00C1796B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Con relación al presente procedimiento relativo a la</w:t>
      </w:r>
      <w:r w:rsidR="00716EC0">
        <w:rPr>
          <w:rFonts w:eastAsia="Calibri" w:cs="Arial"/>
          <w:sz w:val="20"/>
          <w:szCs w:val="20"/>
          <w:lang w:val="es-MX"/>
        </w:rPr>
        <w:t xml:space="preserve"> </w:t>
      </w:r>
      <w:r w:rsidR="00716EC0">
        <w:rPr>
          <w:rFonts w:eastAsia="Calibri" w:cs="Arial"/>
          <w:sz w:val="20"/>
          <w:szCs w:val="20"/>
          <w:lang w:val="es-MX"/>
        </w:rPr>
        <w:fldChar w:fldCharType="begin"/>
      </w:r>
      <w:r w:rsidR="00716EC0">
        <w:rPr>
          <w:rFonts w:eastAsia="Calibri" w:cs="Arial"/>
          <w:sz w:val="20"/>
          <w:szCs w:val="20"/>
          <w:lang w:val="es-MX"/>
        </w:rPr>
        <w:instrText xml:space="preserve"> MERGEFIELD Licitación </w:instrText>
      </w:r>
      <w:r w:rsidR="00716EC0">
        <w:rPr>
          <w:rFonts w:eastAsia="Calibri" w:cs="Arial"/>
          <w:sz w:val="20"/>
          <w:szCs w:val="20"/>
          <w:lang w:val="es-MX"/>
        </w:rPr>
        <w:fldChar w:fldCharType="separate"/>
      </w:r>
      <w:r w:rsidR="00D20E59" w:rsidRPr="005A196F">
        <w:rPr>
          <w:rFonts w:eastAsia="Calibri" w:cs="Arial"/>
          <w:noProof/>
          <w:sz w:val="20"/>
          <w:szCs w:val="20"/>
          <w:lang w:val="es-MX"/>
        </w:rPr>
        <w:t>Oficio No. Birmex/DAF/IM/CC/09/278/2026</w:t>
      </w:r>
      <w:r w:rsidR="00716EC0">
        <w:rPr>
          <w:rFonts w:eastAsia="Calibri" w:cs="Arial"/>
          <w:sz w:val="20"/>
          <w:szCs w:val="20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 para la</w:t>
      </w:r>
      <w:r w:rsidR="00716EC0">
        <w:rPr>
          <w:rFonts w:eastAsia="Calibri" w:cs="Arial"/>
          <w:sz w:val="20"/>
          <w:szCs w:val="20"/>
          <w:lang w:val="es-MX"/>
        </w:rPr>
        <w:t xml:space="preserve"> </w:t>
      </w:r>
      <w:r w:rsidR="00716EC0"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 w:rsidR="00716EC0"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Nombre_Licitación </w:instrText>
      </w:r>
      <w:r w:rsidR="00716EC0"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Investigación de Mercado del procedimiento de contratación correspondiente a la "Adquisición Consolidada de Medicamentos Genéricos, Oncológicos y Antiinfecciosos para las Instituciones Públicas del Sistema Nacional de Salud Correspondiente a los Ejercicios Fiscales 2027 y 2028</w:t>
      </w:r>
      <w:r w:rsidR="00716EC0"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sz w:val="20"/>
          <w:szCs w:val="20"/>
          <w:lang w:val="es-MX"/>
        </w:rPr>
        <w:t xml:space="preserve">, el que suscribe </w:t>
      </w:r>
      <w:r w:rsidR="008C2BF6"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 w:rsidR="008C2BF6"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Nombre_Apoderado </w:instrText>
      </w:r>
      <w:r w:rsidR="008C2BF6"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Jorge Armando Cuaxospa Jiménez</w:t>
      </w:r>
      <w:r w:rsidR="008C2BF6"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="008C2BF6">
        <w:rPr>
          <w:rFonts w:eastAsia="Calibri" w:cs="Arial"/>
          <w:b/>
          <w:sz w:val="20"/>
          <w:szCs w:val="20"/>
          <w:u w:val="single"/>
          <w:lang w:val="es-MX"/>
        </w:rPr>
        <w:t>,</w:t>
      </w:r>
      <w:r w:rsidRPr="008D5DD9">
        <w:rPr>
          <w:rFonts w:eastAsia="Calibri" w:cs="Arial"/>
          <w:sz w:val="20"/>
          <w:szCs w:val="20"/>
          <w:lang w:val="es-MX"/>
        </w:rPr>
        <w:t xml:space="preserve"> en mi carácter de representante legal a nombre de </w:t>
      </w:r>
      <w:r w:rsidR="00F40856">
        <w:rPr>
          <w:rFonts w:eastAsia="Calibri" w:cs="Arial"/>
          <w:b/>
          <w:sz w:val="20"/>
          <w:szCs w:val="20"/>
          <w:u w:val="single"/>
          <w:lang w:val="es-MX"/>
        </w:rPr>
        <w:fldChar w:fldCharType="begin"/>
      </w:r>
      <w:r w:rsidR="00F40856">
        <w:rPr>
          <w:rFonts w:eastAsia="Calibri" w:cs="Arial"/>
          <w:b/>
          <w:sz w:val="20"/>
          <w:szCs w:val="20"/>
          <w:u w:val="single"/>
          <w:lang w:val="es-MX"/>
        </w:rPr>
        <w:instrText xml:space="preserve"> MERGEFIELD Nombre_Licitante </w:instrText>
      </w:r>
      <w:r w:rsidR="00F40856">
        <w:rPr>
          <w:rFonts w:eastAsia="Calibri" w:cs="Arial"/>
          <w:b/>
          <w:sz w:val="20"/>
          <w:szCs w:val="20"/>
          <w:u w:val="single"/>
          <w:lang w:val="es-MX"/>
        </w:rPr>
        <w:fldChar w:fldCharType="separate"/>
      </w:r>
      <w:r w:rsidR="00D20E59" w:rsidRPr="005A196F">
        <w:rPr>
          <w:rFonts w:eastAsia="Calibri" w:cs="Arial"/>
          <w:b/>
          <w:noProof/>
          <w:sz w:val="20"/>
          <w:szCs w:val="20"/>
          <w:u w:val="single"/>
          <w:lang w:val="es-MX"/>
        </w:rPr>
        <w:t>Eseotres Pharma, S.A.P.I. de C.V.</w:t>
      </w:r>
      <w:r w:rsidR="00F40856">
        <w:rPr>
          <w:rFonts w:eastAsia="Calibri" w:cs="Arial"/>
          <w:b/>
          <w:sz w:val="20"/>
          <w:szCs w:val="20"/>
          <w:u w:val="single"/>
          <w:lang w:val="es-MX"/>
        </w:rPr>
        <w:fldChar w:fldCharType="end"/>
      </w:r>
      <w:r w:rsidRPr="008D5DD9">
        <w:rPr>
          <w:rFonts w:eastAsia="Calibri" w:cs="Arial"/>
          <w:b/>
          <w:sz w:val="20"/>
          <w:szCs w:val="20"/>
          <w:u w:val="single"/>
          <w:lang w:val="es-MX"/>
        </w:rPr>
        <w:t xml:space="preserve">,  </w:t>
      </w:r>
      <w:r w:rsidRPr="008D5DD9">
        <w:rPr>
          <w:rFonts w:eastAsia="Calibri" w:cs="Arial"/>
          <w:sz w:val="20"/>
          <w:szCs w:val="20"/>
          <w:lang w:val="es-MX"/>
        </w:rPr>
        <w:t>me permito manifestar bajo protesta de decir verdad, lo siguiente:</w:t>
      </w:r>
    </w:p>
    <w:p w14:paraId="608BE5EE" w14:textId="77777777" w:rsidR="00C1796B" w:rsidRPr="008D5DD9" w:rsidRDefault="00C1796B" w:rsidP="00C1796B">
      <w:pPr>
        <w:jc w:val="both"/>
        <w:rPr>
          <w:rFonts w:eastAsia="Calibri" w:cs="Arial"/>
          <w:sz w:val="20"/>
          <w:szCs w:val="20"/>
          <w:lang w:val="es-MX"/>
        </w:rPr>
      </w:pPr>
    </w:p>
    <w:p w14:paraId="7200C2A2" w14:textId="77777777" w:rsidR="00C1796B" w:rsidRPr="008D5DD9" w:rsidRDefault="00C1796B" w:rsidP="00C1796B">
      <w:pPr>
        <w:pStyle w:val="ListParagraph"/>
        <w:widowControl w:val="0"/>
        <w:numPr>
          <w:ilvl w:val="0"/>
          <w:numId w:val="2"/>
        </w:numPr>
        <w:autoSpaceDE w:val="0"/>
        <w:autoSpaceDN w:val="0"/>
        <w:contextualSpacing w:val="0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La persona que represento, al igual que los socios integrantes de la misma, no se encuentran dentro de ninguno de los supuestos comprendidos en el artículo 50 y antepenúltimo párrafo del artículo 60 de la Ley de Adquisiciones, Arrendamientos y Servicios del Sector Público.</w:t>
      </w:r>
    </w:p>
    <w:p w14:paraId="2237C5A0" w14:textId="77777777" w:rsidR="00C1796B" w:rsidRPr="008D5DD9" w:rsidRDefault="00C1796B" w:rsidP="00C1796B">
      <w:pPr>
        <w:jc w:val="both"/>
        <w:rPr>
          <w:rFonts w:eastAsia="Calibri" w:cs="Arial"/>
          <w:sz w:val="20"/>
          <w:szCs w:val="20"/>
          <w:lang w:val="es-MX"/>
        </w:rPr>
      </w:pPr>
    </w:p>
    <w:p w14:paraId="50A55FDE" w14:textId="77777777" w:rsidR="00C1796B" w:rsidRPr="008D5DD9" w:rsidRDefault="00C1796B" w:rsidP="00C1796B">
      <w:pPr>
        <w:jc w:val="both"/>
        <w:rPr>
          <w:rFonts w:eastAsia="Calibri" w:cs="Arial"/>
          <w:sz w:val="20"/>
          <w:szCs w:val="20"/>
          <w:lang w:val="es-MX"/>
        </w:rPr>
      </w:pPr>
      <w:r w:rsidRPr="008D5DD9">
        <w:rPr>
          <w:rFonts w:eastAsia="Calibri" w:cs="Arial"/>
          <w:sz w:val="20"/>
          <w:szCs w:val="20"/>
          <w:lang w:val="es-MX"/>
        </w:rPr>
        <w:t>En el entendido de que la falsedad en las manifestaciones que se realizan, serán sancionadas en los términos de la LAASSP.</w:t>
      </w:r>
    </w:p>
    <w:p w14:paraId="5653CAD4" w14:textId="77777777" w:rsidR="00F73634" w:rsidRPr="00C1796B" w:rsidRDefault="00F73634" w:rsidP="00F73634">
      <w:pPr>
        <w:jc w:val="both"/>
        <w:rPr>
          <w:rFonts w:eastAsia="Times New Roman" w:cs="Arial"/>
          <w:sz w:val="20"/>
          <w:szCs w:val="20"/>
          <w:lang w:val="es-MX" w:eastAsia="es-ES"/>
        </w:rPr>
      </w:pPr>
    </w:p>
    <w:p w14:paraId="67991349" w14:textId="77777777" w:rsidR="00F73634" w:rsidRPr="00EA65A4" w:rsidRDefault="00F73634" w:rsidP="00F73634">
      <w:pPr>
        <w:jc w:val="center"/>
        <w:rPr>
          <w:rFonts w:eastAsia="Times New Roman" w:cs="Arial"/>
          <w:b/>
          <w:sz w:val="20"/>
          <w:szCs w:val="20"/>
          <w:lang w:eastAsia="es-ES"/>
        </w:rPr>
      </w:pPr>
    </w:p>
    <w:p w14:paraId="7685C36A" w14:textId="77777777" w:rsidR="00F73634" w:rsidRPr="00EA65A4" w:rsidRDefault="00F73634" w:rsidP="00F73634">
      <w:pPr>
        <w:contextualSpacing/>
        <w:jc w:val="center"/>
        <w:rPr>
          <w:rFonts w:cs="Arial"/>
          <w:b/>
          <w:bCs/>
        </w:rPr>
      </w:pPr>
      <w:r w:rsidRPr="00EA65A4">
        <w:rPr>
          <w:rFonts w:cs="Arial"/>
          <w:b/>
          <w:bCs/>
        </w:rPr>
        <w:t>Protesto lo necesario</w:t>
      </w:r>
    </w:p>
    <w:p w14:paraId="04A6A8EE" w14:textId="77777777" w:rsidR="00F73634" w:rsidRDefault="00F73634" w:rsidP="00F73634">
      <w:pPr>
        <w:contextualSpacing/>
        <w:jc w:val="center"/>
        <w:rPr>
          <w:rFonts w:cs="Arial"/>
          <w:b/>
          <w:bCs/>
        </w:rPr>
      </w:pPr>
    </w:p>
    <w:p w14:paraId="3307F323" w14:textId="16F3E130" w:rsidR="00F73634" w:rsidRPr="00EA65A4" w:rsidRDefault="001F6251" w:rsidP="009A2BD0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28C56F48" wp14:editId="2B2BBC27">
            <wp:extent cx="1287371" cy="753035"/>
            <wp:effectExtent l="0" t="0" r="8255" b="9525"/>
            <wp:docPr id="2120213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48A0" w14:textId="06B0A04C" w:rsidR="00F73634" w:rsidRPr="003740F0" w:rsidRDefault="003740F0" w:rsidP="00F73634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00365026" w14:textId="2B75FCA7" w:rsidR="00C80084" w:rsidRDefault="003740F0" w:rsidP="001D77E7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="00D20E59"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694734C2" w14:textId="77777777" w:rsidR="001D77E7" w:rsidRDefault="001D77E7" w:rsidP="00447BDD">
      <w:pPr>
        <w:contextualSpacing/>
        <w:rPr>
          <w:rFonts w:cs="Arial"/>
        </w:rPr>
      </w:pPr>
    </w:p>
    <w:p w14:paraId="3A3FED28" w14:textId="3C18B340" w:rsidR="00875387" w:rsidRDefault="00875387" w:rsidP="00447BDD">
      <w:pPr>
        <w:contextualSpacing/>
        <w:rPr>
          <w:rFonts w:cs="Arial"/>
        </w:rPr>
        <w:sectPr w:rsidR="00875387" w:rsidSect="00E1563C">
          <w:headerReference w:type="default" r:id="rId9"/>
          <w:footerReference w:type="default" r:id="rId10"/>
          <w:pgSz w:w="12240" w:h="15840"/>
          <w:pgMar w:top="1620" w:right="1440" w:bottom="1440" w:left="1440" w:header="720" w:footer="370" w:gutter="0"/>
          <w:cols w:space="720"/>
          <w:docGrid w:linePitch="360"/>
        </w:sectPr>
      </w:pPr>
    </w:p>
    <w:p w14:paraId="7D0ABB95" w14:textId="6BF53D5C" w:rsidR="00447BDD" w:rsidRDefault="00447BDD" w:rsidP="00447BDD">
      <w:pPr>
        <w:contextualSpacing/>
        <w:rPr>
          <w:rFonts w:cs="Arial"/>
        </w:rPr>
      </w:pPr>
    </w:p>
    <w:p w14:paraId="72B06BC7" w14:textId="7391E89D" w:rsidR="00893BB8" w:rsidRDefault="00893BB8" w:rsidP="00680086">
      <w:pPr>
        <w:pStyle w:val="Heading1"/>
      </w:pPr>
      <w:bookmarkStart w:id="26" w:name="_Toc227004927"/>
      <w:r>
        <w:t>PROPUESTA TÉCNICA</w:t>
      </w:r>
      <w:bookmarkEnd w:id="26"/>
    </w:p>
    <w:p w14:paraId="74632923" w14:textId="77777777" w:rsidR="00893BB8" w:rsidRDefault="00893BB8" w:rsidP="00447BDD">
      <w:pPr>
        <w:contextualSpacing/>
        <w:rPr>
          <w:rFonts w:cs="Arial"/>
        </w:rPr>
      </w:pPr>
    </w:p>
    <w:p w14:paraId="7B4648CE" w14:textId="6B31C81C" w:rsidR="00893BB8" w:rsidRDefault="00D20E59" w:rsidP="00D20E59">
      <w:pPr>
        <w:contextualSpacing/>
        <w:jc w:val="right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MERGEFIELD Fecha </w:instrText>
      </w:r>
      <w:r>
        <w:rPr>
          <w:rFonts w:cs="Arial"/>
        </w:rPr>
        <w:fldChar w:fldCharType="separate"/>
      </w:r>
      <w:r w:rsidRPr="005A196F">
        <w:rPr>
          <w:rFonts w:cs="Arial"/>
          <w:noProof/>
        </w:rPr>
        <w:t>Ciudad de México a 17 de Abril de 2026</w:t>
      </w:r>
      <w:r>
        <w:rPr>
          <w:rFonts w:cs="Arial"/>
        </w:rPr>
        <w:fldChar w:fldCharType="end"/>
      </w:r>
    </w:p>
    <w:p w14:paraId="2DC62ACD" w14:textId="77777777" w:rsidR="0063519B" w:rsidRDefault="0063519B" w:rsidP="0063519B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2664B85E" w14:textId="77777777" w:rsidR="0063519B" w:rsidRPr="00EA65A4" w:rsidRDefault="0063519B" w:rsidP="0063519B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0101A2FA" w14:textId="77777777" w:rsidR="0063519B" w:rsidRPr="00EA65A4" w:rsidRDefault="0063519B" w:rsidP="0063519B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0D3462FD" w14:textId="77777777" w:rsidR="0063519B" w:rsidRDefault="0063519B" w:rsidP="00D20E59">
      <w:pPr>
        <w:contextualSpacing/>
        <w:jc w:val="right"/>
        <w:rPr>
          <w:rFonts w:cs="Arial"/>
        </w:rPr>
      </w:pPr>
    </w:p>
    <w:p w14:paraId="0DC90B0E" w14:textId="77777777" w:rsidR="00304747" w:rsidRDefault="00304747" w:rsidP="00447BDD">
      <w:pPr>
        <w:contextualSpacing/>
        <w:rPr>
          <w:rFonts w:cs="Arial"/>
        </w:rPr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5726"/>
      </w:tblGrid>
      <w:tr w:rsidR="00893BB8" w:rsidRPr="00893BB8" w14:paraId="3B96E8BE" w14:textId="77777777" w:rsidTr="00633259">
        <w:trPr>
          <w:trHeight w:val="304"/>
        </w:trPr>
        <w:tc>
          <w:tcPr>
            <w:tcW w:w="2234" w:type="dxa"/>
            <w:shd w:val="clear" w:color="691932" w:fill="691932"/>
            <w:vAlign w:val="center"/>
            <w:hideMark/>
          </w:tcPr>
          <w:p w14:paraId="38368D50" w14:textId="77777777" w:rsidR="00893BB8" w:rsidRPr="00893BB8" w:rsidRDefault="00893BB8" w:rsidP="00893BB8">
            <w:pPr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>Razón Social</w:t>
            </w:r>
          </w:p>
        </w:tc>
        <w:tc>
          <w:tcPr>
            <w:tcW w:w="5726" w:type="dxa"/>
            <w:noWrap/>
            <w:vAlign w:val="bottom"/>
            <w:hideMark/>
          </w:tcPr>
          <w:p w14:paraId="1FD7F9CD" w14:textId="54D3BA99" w:rsidR="00893BB8" w:rsidRPr="00893BB8" w:rsidRDefault="005935A9" w:rsidP="00893BB8">
            <w:pPr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s-MX"/>
              </w:rPr>
            </w:pP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begin"/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s-MX"/>
              </w:rPr>
              <w:instrText xml:space="preserve"> MERGEFIELD Nombre_Licitante </w:instrText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separate"/>
            </w:r>
            <w:r w:rsidR="00D20E59" w:rsidRPr="00A46AA6">
              <w:rPr>
                <w:rFonts w:eastAsia="Times New Roman" w:cs="Times New Roman"/>
                <w:b/>
                <w:bCs/>
                <w:noProof/>
                <w:color w:val="000000" w:themeColor="text1"/>
                <w:szCs w:val="18"/>
                <w:lang w:val="es-MX"/>
              </w:rPr>
              <w:t>Eseotres Pharma, S.A.P.I. de C.V.</w:t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end"/>
            </w:r>
          </w:p>
        </w:tc>
      </w:tr>
      <w:tr w:rsidR="00893BB8" w:rsidRPr="00893BB8" w14:paraId="03270D70" w14:textId="77777777" w:rsidTr="00633259">
        <w:trPr>
          <w:trHeight w:val="304"/>
        </w:trPr>
        <w:tc>
          <w:tcPr>
            <w:tcW w:w="2234" w:type="dxa"/>
            <w:shd w:val="clear" w:color="691932" w:fill="691932"/>
            <w:vAlign w:val="center"/>
            <w:hideMark/>
          </w:tcPr>
          <w:p w14:paraId="276B8E80" w14:textId="77777777" w:rsidR="00893BB8" w:rsidRPr="00893BB8" w:rsidRDefault="00893BB8" w:rsidP="00893BB8">
            <w:pPr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>RFC</w:t>
            </w:r>
          </w:p>
        </w:tc>
        <w:tc>
          <w:tcPr>
            <w:tcW w:w="5726" w:type="dxa"/>
            <w:noWrap/>
            <w:vAlign w:val="bottom"/>
            <w:hideMark/>
          </w:tcPr>
          <w:p w14:paraId="6446974B" w14:textId="37595E1B" w:rsidR="00893BB8" w:rsidRPr="00893BB8" w:rsidRDefault="00C308AF" w:rsidP="00893BB8">
            <w:pPr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</w:pP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begin"/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instrText xml:space="preserve"> MERGEFIELD RFC_Licitante </w:instrText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separate"/>
            </w:r>
            <w:r w:rsidR="00D20E59" w:rsidRPr="00A46AA6">
              <w:rPr>
                <w:rFonts w:eastAsia="Times New Roman" w:cs="Times New Roman"/>
                <w:b/>
                <w:bCs/>
                <w:noProof/>
                <w:color w:val="000000" w:themeColor="text1"/>
                <w:szCs w:val="18"/>
                <w:lang w:val="en-US"/>
              </w:rPr>
              <w:t>EPH161215NS9</w:t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end"/>
            </w:r>
          </w:p>
        </w:tc>
      </w:tr>
      <w:tr w:rsidR="00893BB8" w:rsidRPr="00893BB8" w14:paraId="17019709" w14:textId="77777777" w:rsidTr="00633259">
        <w:trPr>
          <w:trHeight w:val="304"/>
        </w:trPr>
        <w:tc>
          <w:tcPr>
            <w:tcW w:w="2234" w:type="dxa"/>
            <w:shd w:val="clear" w:color="691932" w:fill="691932"/>
            <w:vAlign w:val="center"/>
            <w:hideMark/>
          </w:tcPr>
          <w:p w14:paraId="0C3B3877" w14:textId="77777777" w:rsidR="00893BB8" w:rsidRPr="00893BB8" w:rsidRDefault="00893BB8" w:rsidP="00893BB8">
            <w:pPr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</w:pPr>
            <w:proofErr w:type="spellStart"/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>Representante</w:t>
            </w:r>
            <w:proofErr w:type="spellEnd"/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 xml:space="preserve"> Legal</w:t>
            </w:r>
          </w:p>
        </w:tc>
        <w:tc>
          <w:tcPr>
            <w:tcW w:w="5726" w:type="dxa"/>
            <w:noWrap/>
            <w:vAlign w:val="bottom"/>
            <w:hideMark/>
          </w:tcPr>
          <w:p w14:paraId="56F1D83E" w14:textId="2779D0FA" w:rsidR="00893BB8" w:rsidRPr="00893BB8" w:rsidRDefault="00BF3312" w:rsidP="00893BB8">
            <w:pPr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</w:pP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begin"/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instrText xml:space="preserve"> MERGEFIELD Nombre_Apoderado </w:instrText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separate"/>
            </w:r>
            <w:r w:rsidR="00D20E59" w:rsidRPr="00A46AA6">
              <w:rPr>
                <w:rFonts w:eastAsia="Times New Roman" w:cs="Times New Roman"/>
                <w:b/>
                <w:bCs/>
                <w:noProof/>
                <w:color w:val="000000" w:themeColor="text1"/>
                <w:szCs w:val="18"/>
                <w:lang w:val="en-US"/>
              </w:rPr>
              <w:t>Jorge Armando Cuaxospa Jiménez</w:t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end"/>
            </w:r>
          </w:p>
        </w:tc>
      </w:tr>
      <w:tr w:rsidR="00893BB8" w:rsidRPr="00893BB8" w14:paraId="6416C149" w14:textId="77777777" w:rsidTr="00633259">
        <w:trPr>
          <w:trHeight w:val="304"/>
        </w:trPr>
        <w:tc>
          <w:tcPr>
            <w:tcW w:w="2234" w:type="dxa"/>
            <w:shd w:val="clear" w:color="691932" w:fill="691932"/>
            <w:vAlign w:val="center"/>
            <w:hideMark/>
          </w:tcPr>
          <w:p w14:paraId="330BFAA1" w14:textId="77777777" w:rsidR="00893BB8" w:rsidRPr="00893BB8" w:rsidRDefault="00893BB8" w:rsidP="00893BB8">
            <w:pPr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</w:pPr>
            <w:proofErr w:type="spellStart"/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>Teléfono</w:t>
            </w:r>
            <w:proofErr w:type="spellEnd"/>
          </w:p>
        </w:tc>
        <w:tc>
          <w:tcPr>
            <w:tcW w:w="5726" w:type="dxa"/>
            <w:noWrap/>
            <w:vAlign w:val="bottom"/>
            <w:hideMark/>
          </w:tcPr>
          <w:p w14:paraId="6D9ABB77" w14:textId="5833474E" w:rsidR="00893BB8" w:rsidRPr="00893BB8" w:rsidRDefault="00BF3312" w:rsidP="00893BB8">
            <w:pPr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</w:pP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begin"/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instrText xml:space="preserve"> MERGEFIELD Teléfono </w:instrText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separate"/>
            </w:r>
            <w:r w:rsidR="00D20E59" w:rsidRPr="00A46AA6">
              <w:rPr>
                <w:rFonts w:eastAsia="Times New Roman" w:cs="Times New Roman"/>
                <w:b/>
                <w:bCs/>
                <w:noProof/>
                <w:color w:val="000000" w:themeColor="text1"/>
                <w:szCs w:val="18"/>
                <w:lang w:val="en-US"/>
              </w:rPr>
              <w:t>Cel: 55 6913 6323 Fijo: 735 688 2634</w:t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end"/>
            </w:r>
          </w:p>
        </w:tc>
      </w:tr>
      <w:tr w:rsidR="00893BB8" w:rsidRPr="00893BB8" w14:paraId="13540B25" w14:textId="77777777" w:rsidTr="00633259">
        <w:trPr>
          <w:trHeight w:val="304"/>
        </w:trPr>
        <w:tc>
          <w:tcPr>
            <w:tcW w:w="2234" w:type="dxa"/>
            <w:shd w:val="clear" w:color="691932" w:fill="691932"/>
            <w:vAlign w:val="center"/>
            <w:hideMark/>
          </w:tcPr>
          <w:p w14:paraId="5801ED80" w14:textId="77777777" w:rsidR="00893BB8" w:rsidRPr="00893BB8" w:rsidRDefault="00893BB8" w:rsidP="00893BB8">
            <w:pPr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 xml:space="preserve">Correo </w:t>
            </w:r>
            <w:proofErr w:type="spellStart"/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>electrónico</w:t>
            </w:r>
            <w:proofErr w:type="spellEnd"/>
          </w:p>
        </w:tc>
        <w:tc>
          <w:tcPr>
            <w:tcW w:w="5726" w:type="dxa"/>
            <w:noWrap/>
            <w:vAlign w:val="bottom"/>
            <w:hideMark/>
          </w:tcPr>
          <w:p w14:paraId="5D013B7D" w14:textId="02B01C1F" w:rsidR="00893BB8" w:rsidRPr="00893BB8" w:rsidRDefault="00633259" w:rsidP="00893BB8">
            <w:pPr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s-MX"/>
              </w:rPr>
            </w:pP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begin"/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s-MX"/>
              </w:rPr>
              <w:instrText xml:space="preserve"> MERGEFIELD Mail_apoderado </w:instrText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separate"/>
            </w:r>
            <w:r w:rsidR="00D20E59" w:rsidRPr="00A46AA6">
              <w:rPr>
                <w:rFonts w:eastAsia="Times New Roman" w:cs="Times New Roman"/>
                <w:b/>
                <w:bCs/>
                <w:noProof/>
                <w:color w:val="000000" w:themeColor="text1"/>
                <w:szCs w:val="18"/>
                <w:lang w:val="es-MX"/>
              </w:rPr>
              <w:t>armando.cuaxospa@eseotrespharma.com y diegoalbertoruizosuna1984@gmail.com</w:t>
            </w:r>
            <w:r w:rsidRPr="00A46AA6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end"/>
            </w:r>
          </w:p>
        </w:tc>
      </w:tr>
    </w:tbl>
    <w:p w14:paraId="6418493D" w14:textId="77777777" w:rsidR="00893BB8" w:rsidRDefault="00893BB8" w:rsidP="00447BDD">
      <w:pPr>
        <w:contextualSpacing/>
        <w:rPr>
          <w:rFonts w:cs="Arial"/>
        </w:rPr>
      </w:pPr>
    </w:p>
    <w:p w14:paraId="3EC09CA6" w14:textId="77777777" w:rsidR="00893BB8" w:rsidRDefault="00893BB8" w:rsidP="00447BDD">
      <w:pPr>
        <w:contextualSpacing/>
        <w:rPr>
          <w:rFonts w:cs="Arial"/>
        </w:rPr>
      </w:pPr>
    </w:p>
    <w:p w14:paraId="6E2B26B7" w14:textId="77777777" w:rsidR="00893BB8" w:rsidRDefault="00893BB8" w:rsidP="00447BDD">
      <w:pPr>
        <w:contextualSpacing/>
        <w:rPr>
          <w:rFonts w:cs="Arial"/>
        </w:rPr>
      </w:pPr>
    </w:p>
    <w:p w14:paraId="29FBC94B" w14:textId="77777777" w:rsidR="00893BB8" w:rsidRDefault="00893BB8" w:rsidP="00447BDD">
      <w:pPr>
        <w:contextualSpacing/>
        <w:rPr>
          <w:rFonts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1"/>
        <w:gridCol w:w="605"/>
        <w:gridCol w:w="1014"/>
        <w:gridCol w:w="1519"/>
        <w:gridCol w:w="1128"/>
        <w:gridCol w:w="1416"/>
        <w:gridCol w:w="1893"/>
        <w:gridCol w:w="962"/>
        <w:gridCol w:w="970"/>
        <w:gridCol w:w="2390"/>
      </w:tblGrid>
      <w:tr w:rsidR="00893BB8" w:rsidRPr="00A46AA6" w14:paraId="74BD8873" w14:textId="77777777" w:rsidTr="00893BB8">
        <w:trPr>
          <w:trHeight w:val="150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91932" w:fill="691932"/>
            <w:vAlign w:val="center"/>
            <w:hideMark/>
          </w:tcPr>
          <w:p w14:paraId="34A50306" w14:textId="77777777" w:rsidR="00893BB8" w:rsidRPr="00893BB8" w:rsidRDefault="00893BB8" w:rsidP="00893BB8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  <w:t>NO. PARTIDA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91932" w:fill="691932"/>
            <w:vAlign w:val="center"/>
            <w:hideMark/>
          </w:tcPr>
          <w:p w14:paraId="3971BF7E" w14:textId="77777777" w:rsidR="00893BB8" w:rsidRPr="00893BB8" w:rsidRDefault="00893BB8" w:rsidP="00893BB8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  <w:t>CLAVE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91932" w:fill="691932"/>
            <w:vAlign w:val="center"/>
            <w:hideMark/>
          </w:tcPr>
          <w:p w14:paraId="5BCC1518" w14:textId="77777777" w:rsidR="00893BB8" w:rsidRPr="00893BB8" w:rsidRDefault="00893BB8" w:rsidP="00893BB8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  <w:t>DESCRIPCIÓN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91932" w:fill="691932"/>
            <w:vAlign w:val="center"/>
            <w:hideMark/>
          </w:tcPr>
          <w:p w14:paraId="3F522F22" w14:textId="77777777" w:rsidR="00893BB8" w:rsidRPr="00893BB8" w:rsidRDefault="00893BB8" w:rsidP="00893BB8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  <w:t>DENOMINACIÓN GENERICA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91932" w:fill="691932"/>
            <w:vAlign w:val="center"/>
            <w:hideMark/>
          </w:tcPr>
          <w:p w14:paraId="4EE6F707" w14:textId="77777777" w:rsidR="00893BB8" w:rsidRPr="00893BB8" w:rsidRDefault="00893BB8" w:rsidP="00893BB8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  <w:t>PRESENTACIÓN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91932" w:fill="691932"/>
            <w:vAlign w:val="center"/>
            <w:hideMark/>
          </w:tcPr>
          <w:p w14:paraId="0D9FB2EB" w14:textId="77777777" w:rsidR="00893BB8" w:rsidRPr="00893BB8" w:rsidRDefault="00893BB8" w:rsidP="00893BB8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  <w:t>CANTIDAD MAX OFERTADA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91932" w:fill="691932"/>
            <w:vAlign w:val="center"/>
            <w:hideMark/>
          </w:tcPr>
          <w:p w14:paraId="429FA003" w14:textId="77777777" w:rsidR="00893BB8" w:rsidRPr="00893BB8" w:rsidRDefault="00893BB8" w:rsidP="00893BB8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  <w:t>MARCA O DENOMINACIÓN DISTINTIVA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91932" w:fill="691932"/>
            <w:vAlign w:val="center"/>
            <w:hideMark/>
          </w:tcPr>
          <w:p w14:paraId="00CA673D" w14:textId="77777777" w:rsidR="00893BB8" w:rsidRPr="00893BB8" w:rsidRDefault="00893BB8" w:rsidP="00893BB8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  <w:t>FABRICANTE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91932" w:fill="691932"/>
            <w:vAlign w:val="center"/>
            <w:hideMark/>
          </w:tcPr>
          <w:p w14:paraId="6FE741F5" w14:textId="77777777" w:rsidR="00893BB8" w:rsidRPr="00893BB8" w:rsidRDefault="00893BB8" w:rsidP="00893BB8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</w:pPr>
            <w:proofErr w:type="gramStart"/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  <w:t>PAÍS</w:t>
            </w:r>
            <w:proofErr w:type="gramEnd"/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n-US"/>
              </w:rPr>
              <w:t xml:space="preserve"> DE ORIGEN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91932" w:fill="691932"/>
            <w:vAlign w:val="center"/>
            <w:hideMark/>
          </w:tcPr>
          <w:p w14:paraId="15DA5A0E" w14:textId="77777777" w:rsidR="00893BB8" w:rsidRPr="00893BB8" w:rsidRDefault="00893BB8" w:rsidP="00893BB8">
            <w:pPr>
              <w:jc w:val="center"/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 w:val="14"/>
                <w:szCs w:val="14"/>
                <w:lang w:val="es-MX"/>
              </w:rPr>
              <w:t>NUMERO DE REGISTRO SANITARIO (CUANDO APLIQUE)</w:t>
            </w:r>
          </w:p>
        </w:tc>
      </w:tr>
      <w:tr w:rsidR="00893BB8" w:rsidRPr="00A46AA6" w14:paraId="32A46EFF" w14:textId="77777777" w:rsidTr="00893BB8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89AEA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BD5A6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04EEB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072E7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4C031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DDB16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AB92D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D98D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CC6C5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25785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</w:tr>
      <w:tr w:rsidR="00893BB8" w:rsidRPr="00A46AA6" w14:paraId="70F65042" w14:textId="77777777" w:rsidTr="00893BB8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2F2C4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84A01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BEB6B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346A7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A6C41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7CF8F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2618A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4B4A3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B253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FDD36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</w:tr>
      <w:tr w:rsidR="00893BB8" w:rsidRPr="00A46AA6" w14:paraId="2CD2A123" w14:textId="77777777" w:rsidTr="00893BB8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1E68B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63200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8D2C3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A557C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E5D4D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E11FD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4E789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33754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E7312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16668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</w:tr>
      <w:tr w:rsidR="00893BB8" w:rsidRPr="00A46AA6" w14:paraId="086FEEA6" w14:textId="77777777" w:rsidTr="00893BB8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C9136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B81C2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D1B5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2EBB1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89E19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5F2C9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FCA5C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2EDE3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CD55C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21797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</w:tr>
      <w:tr w:rsidR="00893BB8" w:rsidRPr="00A46AA6" w14:paraId="62618177" w14:textId="77777777" w:rsidTr="00893BB8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31445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D7D39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9CB9A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488E4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48AA3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77A10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2928E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D03CA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72AAF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D4E4C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</w:tr>
      <w:tr w:rsidR="00893BB8" w:rsidRPr="00A46AA6" w14:paraId="3559C5A4" w14:textId="77777777" w:rsidTr="00893BB8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0937D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6F367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4C42E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70C06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530ED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2B98E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56509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1EC0D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98A23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52B44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</w:tr>
      <w:tr w:rsidR="00893BB8" w:rsidRPr="00A46AA6" w14:paraId="58091652" w14:textId="77777777" w:rsidTr="00893BB8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FFAAC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06703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C9F5B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A218C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6009B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200D1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628D7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9B4EC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E7C07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8FE85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</w:tr>
      <w:tr w:rsidR="00893BB8" w:rsidRPr="00A46AA6" w14:paraId="37289708" w14:textId="77777777" w:rsidTr="00893BB8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82C14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FE9EE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E5A9A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6ABA1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2DF43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BC16B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7F98F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DA962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7E48E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7C7CB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</w:tr>
      <w:tr w:rsidR="00893BB8" w:rsidRPr="00A46AA6" w14:paraId="17CA9512" w14:textId="77777777" w:rsidTr="00893BB8">
        <w:trPr>
          <w:trHeight w:val="2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6DC82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62F74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7793D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2FBFE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A0927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DFAC1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92EE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6A5FA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A48DB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9B5A7" w14:textId="77777777" w:rsidR="00893BB8" w:rsidRPr="00893BB8" w:rsidRDefault="00893BB8" w:rsidP="00893BB8">
            <w:pPr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</w:pPr>
            <w:r w:rsidRPr="00893BB8">
              <w:rPr>
                <w:rFonts w:eastAsia="Times New Roman" w:cs="Times New Roman"/>
                <w:color w:val="000000"/>
                <w:sz w:val="14"/>
                <w:szCs w:val="14"/>
                <w:lang w:val="es-MX"/>
              </w:rPr>
              <w:t> </w:t>
            </w:r>
          </w:p>
        </w:tc>
      </w:tr>
    </w:tbl>
    <w:p w14:paraId="5D8CF614" w14:textId="77777777" w:rsidR="00FE326C" w:rsidRDefault="00FE326C" w:rsidP="00447BDD">
      <w:pPr>
        <w:contextualSpacing/>
        <w:rPr>
          <w:rFonts w:cs="Arial"/>
          <w:lang w:val="es-MX"/>
        </w:rPr>
      </w:pPr>
    </w:p>
    <w:p w14:paraId="348B9166" w14:textId="491CE942" w:rsidR="00512659" w:rsidRPr="00E8636E" w:rsidRDefault="00512659" w:rsidP="00512659">
      <w:pPr>
        <w:contextualSpacing/>
        <w:jc w:val="center"/>
        <w:rPr>
          <w:rFonts w:cs="Arial"/>
          <w:b/>
          <w:bCs/>
          <w:lang w:val="it-IT"/>
        </w:rPr>
      </w:pPr>
      <w:r w:rsidRPr="00E8636E">
        <w:rPr>
          <w:rFonts w:cs="Arial"/>
          <w:b/>
          <w:bCs/>
          <w:lang w:val="it-IT"/>
        </w:rPr>
        <w:t>Protesto lo necesario</w:t>
      </w:r>
    </w:p>
    <w:p w14:paraId="6955B67E" w14:textId="77777777" w:rsidR="00512659" w:rsidRPr="00E8636E" w:rsidRDefault="00512659" w:rsidP="00512659">
      <w:pPr>
        <w:contextualSpacing/>
        <w:jc w:val="center"/>
        <w:rPr>
          <w:rFonts w:cs="Arial"/>
          <w:b/>
          <w:bCs/>
          <w:lang w:val="it-IT"/>
        </w:rPr>
      </w:pPr>
    </w:p>
    <w:p w14:paraId="1846E1B5" w14:textId="77777777" w:rsidR="00512659" w:rsidRPr="00EA65A4" w:rsidRDefault="00512659" w:rsidP="00512659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lastRenderedPageBreak/>
        <w:drawing>
          <wp:inline distT="0" distB="0" distL="0" distR="0" wp14:anchorId="79B7DE98" wp14:editId="1DE35B24">
            <wp:extent cx="1287371" cy="753035"/>
            <wp:effectExtent l="0" t="0" r="8255" b="9525"/>
            <wp:docPr id="1288567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9FBD" w14:textId="77777777" w:rsidR="00512659" w:rsidRPr="003740F0" w:rsidRDefault="00512659" w:rsidP="00512659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26F5FE56" w14:textId="77777777" w:rsidR="00512659" w:rsidRDefault="00512659" w:rsidP="00512659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462AF9A4" w14:textId="77777777" w:rsidR="00512659" w:rsidRDefault="00512659" w:rsidP="00512659">
      <w:pPr>
        <w:contextualSpacing/>
        <w:rPr>
          <w:rFonts w:cs="Arial"/>
        </w:rPr>
      </w:pPr>
    </w:p>
    <w:p w14:paraId="5AD22747" w14:textId="77777777" w:rsidR="00FE326C" w:rsidRDefault="00FE326C" w:rsidP="00447BDD">
      <w:pPr>
        <w:contextualSpacing/>
        <w:rPr>
          <w:rFonts w:cs="Arial"/>
          <w:lang w:val="es-MX"/>
        </w:rPr>
      </w:pPr>
    </w:p>
    <w:p w14:paraId="020F1219" w14:textId="411FD645" w:rsidR="00D5786A" w:rsidRDefault="00D5786A">
      <w:pPr>
        <w:spacing w:after="160" w:line="259" w:lineRule="auto"/>
        <w:rPr>
          <w:rFonts w:cs="Arial"/>
          <w:lang w:val="es-MX"/>
        </w:rPr>
      </w:pPr>
      <w:r>
        <w:rPr>
          <w:rFonts w:cs="Arial"/>
          <w:lang w:val="es-MX"/>
        </w:rPr>
        <w:br w:type="page"/>
      </w:r>
    </w:p>
    <w:p w14:paraId="7D6BDE6B" w14:textId="2C6F551A" w:rsidR="00FE326C" w:rsidRDefault="00D5786A" w:rsidP="00D5786A">
      <w:pPr>
        <w:pStyle w:val="Heading1"/>
      </w:pPr>
      <w:bookmarkStart w:id="27" w:name="_Toc227004928"/>
      <w:r>
        <w:lastRenderedPageBreak/>
        <w:t>PROPUESTA ECONÓMICA</w:t>
      </w:r>
      <w:bookmarkEnd w:id="27"/>
    </w:p>
    <w:p w14:paraId="6CFC9ED4" w14:textId="77777777" w:rsidR="00D5786A" w:rsidRDefault="00D5786A" w:rsidP="00447BDD">
      <w:pPr>
        <w:contextualSpacing/>
        <w:rPr>
          <w:rFonts w:cs="Arial"/>
          <w:lang w:val="es-MX"/>
        </w:rPr>
      </w:pPr>
    </w:p>
    <w:p w14:paraId="73B39FFF" w14:textId="77777777" w:rsidR="00EC1811" w:rsidRDefault="00EC1811" w:rsidP="00EC1811">
      <w:pPr>
        <w:contextualSpacing/>
        <w:jc w:val="right"/>
        <w:rPr>
          <w:rFonts w:cs="Arial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MERGEFIELD Fecha </w:instrText>
      </w:r>
      <w:r>
        <w:rPr>
          <w:rFonts w:cs="Arial"/>
        </w:rPr>
        <w:fldChar w:fldCharType="separate"/>
      </w:r>
      <w:r w:rsidRPr="005A196F">
        <w:rPr>
          <w:rFonts w:cs="Arial"/>
          <w:noProof/>
        </w:rPr>
        <w:t>Ciudad de México a 17 de Abril de 2026</w:t>
      </w:r>
      <w:r>
        <w:rPr>
          <w:rFonts w:cs="Arial"/>
        </w:rPr>
        <w:fldChar w:fldCharType="end"/>
      </w:r>
    </w:p>
    <w:p w14:paraId="596ADD2B" w14:textId="77777777" w:rsidR="00EC1811" w:rsidRPr="00EC1811" w:rsidRDefault="00EC1811" w:rsidP="00447BDD">
      <w:pPr>
        <w:contextualSpacing/>
        <w:rPr>
          <w:rFonts w:cs="Arial"/>
        </w:rPr>
      </w:pPr>
    </w:p>
    <w:p w14:paraId="4A1A6887" w14:textId="77777777" w:rsidR="00C6262A" w:rsidRDefault="00C6262A" w:rsidP="00C6262A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 xml:space="preserve">LABORATORIOS DE BIOLÓGICOS Y </w:t>
      </w:r>
    </w:p>
    <w:p w14:paraId="7228D6A9" w14:textId="77777777" w:rsidR="00C6262A" w:rsidRPr="00EA65A4" w:rsidRDefault="00C6262A" w:rsidP="00C6262A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>
        <w:rPr>
          <w:rFonts w:eastAsia="Times New Roman" w:cs="Arial"/>
          <w:b/>
          <w:sz w:val="20"/>
          <w:szCs w:val="20"/>
          <w:lang w:eastAsia="es-ES"/>
        </w:rPr>
        <w:t>REACTIVOS DE MÉXICO, S.A. DE C.V. (BIRMEX)</w:t>
      </w:r>
    </w:p>
    <w:p w14:paraId="23C00682" w14:textId="77777777" w:rsidR="00C6262A" w:rsidRPr="00EA65A4" w:rsidRDefault="00C6262A" w:rsidP="00C6262A">
      <w:pPr>
        <w:jc w:val="both"/>
        <w:rPr>
          <w:rFonts w:eastAsia="Times New Roman" w:cs="Arial"/>
          <w:b/>
          <w:sz w:val="20"/>
          <w:szCs w:val="20"/>
          <w:lang w:eastAsia="es-ES"/>
        </w:rPr>
      </w:pPr>
      <w:r w:rsidRPr="00EA65A4">
        <w:rPr>
          <w:rFonts w:eastAsia="Times New Roman" w:cs="Arial"/>
          <w:b/>
          <w:sz w:val="20"/>
          <w:szCs w:val="20"/>
          <w:lang w:eastAsia="es-ES"/>
        </w:rPr>
        <w:t>PRESENTE</w:t>
      </w:r>
    </w:p>
    <w:p w14:paraId="4719F6B5" w14:textId="77777777" w:rsidR="00C6262A" w:rsidRDefault="00C6262A" w:rsidP="00447BDD">
      <w:pPr>
        <w:contextualSpacing/>
        <w:rPr>
          <w:rFonts w:cs="Arial"/>
          <w:lang w:val="es-MX"/>
        </w:rPr>
      </w:pPr>
    </w:p>
    <w:tbl>
      <w:tblPr>
        <w:tblW w:w="7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5726"/>
      </w:tblGrid>
      <w:tr w:rsidR="00635580" w:rsidRPr="00893BB8" w14:paraId="20119B2D" w14:textId="77777777" w:rsidTr="00F76D70">
        <w:trPr>
          <w:trHeight w:val="304"/>
        </w:trPr>
        <w:tc>
          <w:tcPr>
            <w:tcW w:w="2234" w:type="dxa"/>
            <w:shd w:val="clear" w:color="691932" w:fill="691932"/>
            <w:vAlign w:val="center"/>
            <w:hideMark/>
          </w:tcPr>
          <w:p w14:paraId="7DC2EEB4" w14:textId="77777777" w:rsidR="00635580" w:rsidRPr="00893BB8" w:rsidRDefault="00635580" w:rsidP="00F76D70">
            <w:pPr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>Razón Social</w:t>
            </w:r>
          </w:p>
        </w:tc>
        <w:tc>
          <w:tcPr>
            <w:tcW w:w="5726" w:type="dxa"/>
            <w:noWrap/>
            <w:vAlign w:val="bottom"/>
            <w:hideMark/>
          </w:tcPr>
          <w:p w14:paraId="3A4C66D4" w14:textId="77777777" w:rsidR="00635580" w:rsidRPr="00893BB8" w:rsidRDefault="00635580" w:rsidP="00F76D70">
            <w:pPr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s-MX"/>
              </w:rPr>
            </w:pP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begin"/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s-MX"/>
              </w:rPr>
              <w:instrText xml:space="preserve"> MERGEFIELD Nombre_Licitante </w:instrText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separate"/>
            </w:r>
            <w:r w:rsidRPr="002E3FBD">
              <w:rPr>
                <w:rFonts w:eastAsia="Times New Roman" w:cs="Times New Roman"/>
                <w:b/>
                <w:bCs/>
                <w:noProof/>
                <w:color w:val="000000" w:themeColor="text1"/>
                <w:szCs w:val="18"/>
                <w:lang w:val="es-MX"/>
              </w:rPr>
              <w:t>Eseotres Pharma, S.A.P.I. de C.V.</w:t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end"/>
            </w:r>
          </w:p>
        </w:tc>
      </w:tr>
      <w:tr w:rsidR="00635580" w:rsidRPr="00893BB8" w14:paraId="77B7C406" w14:textId="77777777" w:rsidTr="00F76D70">
        <w:trPr>
          <w:trHeight w:val="304"/>
        </w:trPr>
        <w:tc>
          <w:tcPr>
            <w:tcW w:w="2234" w:type="dxa"/>
            <w:shd w:val="clear" w:color="691932" w:fill="691932"/>
            <w:vAlign w:val="center"/>
            <w:hideMark/>
          </w:tcPr>
          <w:p w14:paraId="5E7ABDC0" w14:textId="77777777" w:rsidR="00635580" w:rsidRPr="00893BB8" w:rsidRDefault="00635580" w:rsidP="00F76D70">
            <w:pPr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>RFC</w:t>
            </w:r>
          </w:p>
        </w:tc>
        <w:tc>
          <w:tcPr>
            <w:tcW w:w="5726" w:type="dxa"/>
            <w:noWrap/>
            <w:vAlign w:val="bottom"/>
            <w:hideMark/>
          </w:tcPr>
          <w:p w14:paraId="25CE55A1" w14:textId="77777777" w:rsidR="00635580" w:rsidRPr="00893BB8" w:rsidRDefault="00635580" w:rsidP="00F76D70">
            <w:pPr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</w:pP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begin"/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instrText xml:space="preserve"> MERGEFIELD RFC_Licitante </w:instrText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separate"/>
            </w:r>
            <w:r w:rsidRPr="002E3FBD">
              <w:rPr>
                <w:rFonts w:eastAsia="Times New Roman" w:cs="Times New Roman"/>
                <w:b/>
                <w:bCs/>
                <w:noProof/>
                <w:color w:val="000000" w:themeColor="text1"/>
                <w:szCs w:val="18"/>
                <w:lang w:val="en-US"/>
              </w:rPr>
              <w:t>EPH161215NS9</w:t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end"/>
            </w:r>
          </w:p>
        </w:tc>
      </w:tr>
      <w:tr w:rsidR="00635580" w:rsidRPr="00893BB8" w14:paraId="04A7950E" w14:textId="77777777" w:rsidTr="00F76D70">
        <w:trPr>
          <w:trHeight w:val="304"/>
        </w:trPr>
        <w:tc>
          <w:tcPr>
            <w:tcW w:w="2234" w:type="dxa"/>
            <w:shd w:val="clear" w:color="691932" w:fill="691932"/>
            <w:vAlign w:val="center"/>
            <w:hideMark/>
          </w:tcPr>
          <w:p w14:paraId="5FE7FF68" w14:textId="77777777" w:rsidR="00635580" w:rsidRPr="00893BB8" w:rsidRDefault="00635580" w:rsidP="00F76D70">
            <w:pPr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</w:pPr>
            <w:proofErr w:type="spellStart"/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>Representante</w:t>
            </w:r>
            <w:proofErr w:type="spellEnd"/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 xml:space="preserve"> Legal</w:t>
            </w:r>
          </w:p>
        </w:tc>
        <w:tc>
          <w:tcPr>
            <w:tcW w:w="5726" w:type="dxa"/>
            <w:noWrap/>
            <w:vAlign w:val="bottom"/>
            <w:hideMark/>
          </w:tcPr>
          <w:p w14:paraId="623E21E7" w14:textId="77777777" w:rsidR="00635580" w:rsidRPr="00893BB8" w:rsidRDefault="00635580" w:rsidP="00F76D70">
            <w:pPr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</w:pP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begin"/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instrText xml:space="preserve"> MERGEFIELD Nombre_Apoderado </w:instrText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separate"/>
            </w:r>
            <w:r w:rsidRPr="002E3FBD">
              <w:rPr>
                <w:rFonts w:eastAsia="Times New Roman" w:cs="Times New Roman"/>
                <w:b/>
                <w:bCs/>
                <w:noProof/>
                <w:color w:val="000000" w:themeColor="text1"/>
                <w:szCs w:val="18"/>
                <w:lang w:val="en-US"/>
              </w:rPr>
              <w:t>Jorge Armando Cuaxospa Jiménez</w:t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end"/>
            </w:r>
          </w:p>
        </w:tc>
      </w:tr>
      <w:tr w:rsidR="00635580" w:rsidRPr="00893BB8" w14:paraId="220B1AC9" w14:textId="77777777" w:rsidTr="00F76D70">
        <w:trPr>
          <w:trHeight w:val="304"/>
        </w:trPr>
        <w:tc>
          <w:tcPr>
            <w:tcW w:w="2234" w:type="dxa"/>
            <w:shd w:val="clear" w:color="691932" w:fill="691932"/>
            <w:vAlign w:val="center"/>
            <w:hideMark/>
          </w:tcPr>
          <w:p w14:paraId="2C0DF069" w14:textId="77777777" w:rsidR="00635580" w:rsidRPr="00893BB8" w:rsidRDefault="00635580" w:rsidP="00F76D70">
            <w:pPr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</w:pPr>
            <w:proofErr w:type="spellStart"/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>Teléfono</w:t>
            </w:r>
            <w:proofErr w:type="spellEnd"/>
          </w:p>
        </w:tc>
        <w:tc>
          <w:tcPr>
            <w:tcW w:w="5726" w:type="dxa"/>
            <w:noWrap/>
            <w:vAlign w:val="bottom"/>
            <w:hideMark/>
          </w:tcPr>
          <w:p w14:paraId="2DCCBA12" w14:textId="77777777" w:rsidR="00635580" w:rsidRPr="00893BB8" w:rsidRDefault="00635580" w:rsidP="00F76D70">
            <w:pPr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</w:pP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begin"/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instrText xml:space="preserve"> MERGEFIELD Teléfono </w:instrText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separate"/>
            </w:r>
            <w:r w:rsidRPr="002E3FBD">
              <w:rPr>
                <w:rFonts w:eastAsia="Times New Roman" w:cs="Times New Roman"/>
                <w:b/>
                <w:bCs/>
                <w:noProof/>
                <w:color w:val="000000" w:themeColor="text1"/>
                <w:szCs w:val="18"/>
                <w:lang w:val="en-US"/>
              </w:rPr>
              <w:t>Cel: 55 6913 6323 Fijo: 735 688 2634</w:t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end"/>
            </w:r>
          </w:p>
        </w:tc>
      </w:tr>
      <w:tr w:rsidR="00635580" w:rsidRPr="00893BB8" w14:paraId="27C491C4" w14:textId="77777777" w:rsidTr="00F76D70">
        <w:trPr>
          <w:trHeight w:val="304"/>
        </w:trPr>
        <w:tc>
          <w:tcPr>
            <w:tcW w:w="2234" w:type="dxa"/>
            <w:shd w:val="clear" w:color="691932" w:fill="691932"/>
            <w:vAlign w:val="center"/>
            <w:hideMark/>
          </w:tcPr>
          <w:p w14:paraId="1F0F471F" w14:textId="77777777" w:rsidR="00635580" w:rsidRPr="00893BB8" w:rsidRDefault="00635580" w:rsidP="00F76D70">
            <w:pPr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</w:pPr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 xml:space="preserve">Correo </w:t>
            </w:r>
            <w:proofErr w:type="spellStart"/>
            <w:r w:rsidRPr="00893BB8">
              <w:rPr>
                <w:rFonts w:eastAsia="Times New Roman" w:cs="Times New Roman"/>
                <w:b/>
                <w:bCs/>
                <w:color w:val="FFFFFF"/>
                <w:szCs w:val="18"/>
                <w:lang w:val="en-US"/>
              </w:rPr>
              <w:t>electrónico</w:t>
            </w:r>
            <w:proofErr w:type="spellEnd"/>
          </w:p>
        </w:tc>
        <w:tc>
          <w:tcPr>
            <w:tcW w:w="5726" w:type="dxa"/>
            <w:noWrap/>
            <w:vAlign w:val="bottom"/>
            <w:hideMark/>
          </w:tcPr>
          <w:p w14:paraId="28282949" w14:textId="77777777" w:rsidR="00635580" w:rsidRPr="00893BB8" w:rsidRDefault="00635580" w:rsidP="00F76D70">
            <w:pPr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s-MX"/>
              </w:rPr>
            </w:pP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begin"/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s-MX"/>
              </w:rPr>
              <w:instrText xml:space="preserve"> MERGEFIELD Mail_apoderado </w:instrText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separate"/>
            </w:r>
            <w:r w:rsidRPr="002E3FBD">
              <w:rPr>
                <w:rFonts w:eastAsia="Times New Roman" w:cs="Times New Roman"/>
                <w:b/>
                <w:bCs/>
                <w:noProof/>
                <w:color w:val="000000" w:themeColor="text1"/>
                <w:szCs w:val="18"/>
                <w:lang w:val="es-MX"/>
              </w:rPr>
              <w:t>armando.cuaxospa@eseotrespharma.com y diegoalbertoruizosuna1984@gmail.com</w:t>
            </w:r>
            <w:r w:rsidRPr="002E3FBD">
              <w:rPr>
                <w:rFonts w:eastAsia="Times New Roman" w:cs="Times New Roman"/>
                <w:b/>
                <w:bCs/>
                <w:color w:val="000000" w:themeColor="text1"/>
                <w:szCs w:val="18"/>
                <w:lang w:val="en-US"/>
              </w:rPr>
              <w:fldChar w:fldCharType="end"/>
            </w:r>
          </w:p>
        </w:tc>
      </w:tr>
    </w:tbl>
    <w:p w14:paraId="7E6E80B3" w14:textId="77777777" w:rsidR="00FD5A4A" w:rsidRDefault="00FD5A4A" w:rsidP="00447BDD">
      <w:pPr>
        <w:contextualSpacing/>
        <w:rPr>
          <w:rFonts w:cs="Arial"/>
          <w:lang w:val="es-MX"/>
        </w:rPr>
      </w:pPr>
    </w:p>
    <w:p w14:paraId="4138EF67" w14:textId="77777777" w:rsidR="00D5786A" w:rsidRDefault="00D5786A" w:rsidP="00447BDD">
      <w:pPr>
        <w:contextualSpacing/>
        <w:rPr>
          <w:rFonts w:cs="Arial"/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"/>
        <w:gridCol w:w="964"/>
        <w:gridCol w:w="952"/>
        <w:gridCol w:w="1061"/>
        <w:gridCol w:w="961"/>
        <w:gridCol w:w="970"/>
        <w:gridCol w:w="1143"/>
        <w:gridCol w:w="970"/>
        <w:gridCol w:w="958"/>
        <w:gridCol w:w="964"/>
        <w:gridCol w:w="964"/>
        <w:gridCol w:w="941"/>
        <w:gridCol w:w="949"/>
      </w:tblGrid>
      <w:tr w:rsidR="005024D9" w14:paraId="13D0F529" w14:textId="77777777" w:rsidTr="00814A5F">
        <w:tc>
          <w:tcPr>
            <w:tcW w:w="3910" w:type="dxa"/>
            <w:gridSpan w:val="4"/>
          </w:tcPr>
          <w:p w14:paraId="122AD4EE" w14:textId="77777777" w:rsidR="005024D9" w:rsidRDefault="005024D9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3027" w:type="dxa"/>
            <w:gridSpan w:val="3"/>
            <w:shd w:val="clear" w:color="auto" w:fill="BF8F00" w:themeFill="accent4" w:themeFillShade="BF"/>
          </w:tcPr>
          <w:p w14:paraId="267E98F2" w14:textId="37E43F8A" w:rsidR="005024D9" w:rsidRDefault="005024D9" w:rsidP="00447BDD">
            <w:pPr>
              <w:contextualSpacing/>
              <w:rPr>
                <w:rFonts w:cs="Arial"/>
                <w:lang w:val="es-MX"/>
              </w:rPr>
            </w:pPr>
            <w:r>
              <w:rPr>
                <w:rFonts w:cs="Arial"/>
                <w:lang w:val="es-MX"/>
              </w:rPr>
              <w:t>Presentación Ofertada</w:t>
            </w:r>
          </w:p>
        </w:tc>
        <w:tc>
          <w:tcPr>
            <w:tcW w:w="5831" w:type="dxa"/>
            <w:gridSpan w:val="6"/>
          </w:tcPr>
          <w:p w14:paraId="0C221D76" w14:textId="77777777" w:rsidR="005024D9" w:rsidRDefault="005024D9" w:rsidP="00447BDD">
            <w:pPr>
              <w:contextualSpacing/>
              <w:rPr>
                <w:rFonts w:cs="Arial"/>
                <w:lang w:val="es-MX"/>
              </w:rPr>
            </w:pPr>
          </w:p>
        </w:tc>
      </w:tr>
      <w:tr w:rsidR="00814A5F" w:rsidRPr="00814A5F" w14:paraId="0724FEA4" w14:textId="77777777" w:rsidTr="00814A5F">
        <w:tc>
          <w:tcPr>
            <w:tcW w:w="977" w:type="dxa"/>
            <w:shd w:val="clear" w:color="auto" w:fill="70AD47" w:themeFill="accent6"/>
          </w:tcPr>
          <w:p w14:paraId="5259EFB3" w14:textId="0755364F" w:rsidR="008F7803" w:rsidRPr="00814A5F" w:rsidRDefault="008F7803" w:rsidP="00447BDD">
            <w:pPr>
              <w:contextualSpacing/>
              <w:rPr>
                <w:rFonts w:cs="Arial"/>
                <w:b/>
                <w:bCs/>
                <w:lang w:val="es-MX"/>
              </w:rPr>
            </w:pPr>
            <w:r w:rsidRPr="00814A5F">
              <w:rPr>
                <w:rFonts w:cs="Arial"/>
                <w:b/>
                <w:bCs/>
                <w:lang w:val="es-MX"/>
              </w:rPr>
              <w:t>PARTIDA</w:t>
            </w:r>
          </w:p>
        </w:tc>
        <w:tc>
          <w:tcPr>
            <w:tcW w:w="975" w:type="dxa"/>
            <w:shd w:val="clear" w:color="auto" w:fill="BF8F00" w:themeFill="accent4" w:themeFillShade="BF"/>
          </w:tcPr>
          <w:p w14:paraId="5F4D7CA5" w14:textId="75ECABCC" w:rsidR="008F7803" w:rsidRPr="00814A5F" w:rsidRDefault="008F7803" w:rsidP="00447BDD">
            <w:pPr>
              <w:contextualSpacing/>
              <w:rPr>
                <w:rFonts w:cs="Arial"/>
                <w:b/>
                <w:bCs/>
                <w:lang w:val="es-MX"/>
              </w:rPr>
            </w:pPr>
            <w:r w:rsidRPr="00814A5F">
              <w:rPr>
                <w:rFonts w:cs="Arial"/>
                <w:b/>
                <w:bCs/>
                <w:lang w:val="es-MX"/>
              </w:rPr>
              <w:t>CUCOP</w:t>
            </w:r>
          </w:p>
        </w:tc>
        <w:tc>
          <w:tcPr>
            <w:tcW w:w="970" w:type="dxa"/>
            <w:shd w:val="clear" w:color="auto" w:fill="BF8F00" w:themeFill="accent4" w:themeFillShade="BF"/>
          </w:tcPr>
          <w:p w14:paraId="3AB39EE2" w14:textId="7A7D6EE6" w:rsidR="008F7803" w:rsidRPr="00814A5F" w:rsidRDefault="008F7803" w:rsidP="00447BDD">
            <w:pPr>
              <w:contextualSpacing/>
              <w:rPr>
                <w:rFonts w:cs="Arial"/>
                <w:b/>
                <w:bCs/>
                <w:lang w:val="es-MX"/>
              </w:rPr>
            </w:pPr>
            <w:r w:rsidRPr="00814A5F">
              <w:rPr>
                <w:rFonts w:cs="Arial"/>
                <w:b/>
                <w:bCs/>
                <w:lang w:val="es-MX"/>
              </w:rPr>
              <w:t>Clave</w:t>
            </w:r>
          </w:p>
        </w:tc>
        <w:tc>
          <w:tcPr>
            <w:tcW w:w="988" w:type="dxa"/>
            <w:shd w:val="clear" w:color="auto" w:fill="BF8F00" w:themeFill="accent4" w:themeFillShade="BF"/>
          </w:tcPr>
          <w:p w14:paraId="17E30EE2" w14:textId="562922A4" w:rsidR="008F7803" w:rsidRPr="00814A5F" w:rsidRDefault="008F7803" w:rsidP="00447BDD">
            <w:pPr>
              <w:contextualSpacing/>
              <w:rPr>
                <w:rFonts w:cs="Arial"/>
                <w:b/>
                <w:bCs/>
                <w:lang w:val="es-MX"/>
              </w:rPr>
            </w:pPr>
            <w:r w:rsidRPr="00814A5F">
              <w:rPr>
                <w:rFonts w:cs="Arial"/>
                <w:b/>
                <w:bCs/>
                <w:lang w:val="es-MX"/>
              </w:rPr>
              <w:t>Descripción</w:t>
            </w:r>
          </w:p>
        </w:tc>
        <w:tc>
          <w:tcPr>
            <w:tcW w:w="973" w:type="dxa"/>
            <w:shd w:val="clear" w:color="auto" w:fill="BF8F00" w:themeFill="accent4" w:themeFillShade="BF"/>
          </w:tcPr>
          <w:p w14:paraId="7CBEB237" w14:textId="5E612A07" w:rsidR="008F7803" w:rsidRPr="00814A5F" w:rsidRDefault="008F7803" w:rsidP="00447BDD">
            <w:pPr>
              <w:contextualSpacing/>
              <w:rPr>
                <w:rFonts w:cs="Arial"/>
                <w:b/>
                <w:bCs/>
                <w:lang w:val="es-MX"/>
              </w:rPr>
            </w:pPr>
            <w:r w:rsidRPr="00814A5F">
              <w:rPr>
                <w:rFonts w:cs="Arial"/>
                <w:b/>
                <w:bCs/>
                <w:lang w:val="es-MX"/>
              </w:rPr>
              <w:t>Unidad de Medida</w:t>
            </w:r>
          </w:p>
        </w:tc>
        <w:tc>
          <w:tcPr>
            <w:tcW w:w="976" w:type="dxa"/>
            <w:shd w:val="clear" w:color="auto" w:fill="BF8F00" w:themeFill="accent4" w:themeFillShade="BF"/>
          </w:tcPr>
          <w:p w14:paraId="3AC7D813" w14:textId="171B7861" w:rsidR="008F7803" w:rsidRPr="00814A5F" w:rsidRDefault="008F7803" w:rsidP="00447BDD">
            <w:pPr>
              <w:contextualSpacing/>
              <w:rPr>
                <w:rFonts w:cs="Arial"/>
                <w:b/>
                <w:bCs/>
                <w:lang w:val="es-MX"/>
              </w:rPr>
            </w:pPr>
            <w:r w:rsidRPr="00814A5F">
              <w:rPr>
                <w:rFonts w:cs="Arial"/>
                <w:b/>
                <w:bCs/>
                <w:lang w:val="es-MX"/>
              </w:rPr>
              <w:t>Cantidad</w:t>
            </w:r>
          </w:p>
        </w:tc>
        <w:tc>
          <w:tcPr>
            <w:tcW w:w="1078" w:type="dxa"/>
            <w:shd w:val="clear" w:color="auto" w:fill="BF8F00" w:themeFill="accent4" w:themeFillShade="BF"/>
          </w:tcPr>
          <w:p w14:paraId="1FB9208E" w14:textId="7DF98106" w:rsidR="008F7803" w:rsidRPr="00814A5F" w:rsidRDefault="008F7803" w:rsidP="00447BDD">
            <w:pPr>
              <w:contextualSpacing/>
              <w:rPr>
                <w:rFonts w:cs="Arial"/>
                <w:b/>
                <w:bCs/>
                <w:lang w:val="es-MX"/>
              </w:rPr>
            </w:pPr>
            <w:r w:rsidRPr="00814A5F">
              <w:rPr>
                <w:rFonts w:cs="Arial"/>
                <w:b/>
                <w:bCs/>
                <w:lang w:val="es-MX"/>
              </w:rPr>
              <w:t>Tipo de Presentación</w:t>
            </w:r>
          </w:p>
        </w:tc>
        <w:tc>
          <w:tcPr>
            <w:tcW w:w="976" w:type="dxa"/>
            <w:shd w:val="clear" w:color="auto" w:fill="833C0B" w:themeFill="accent2" w:themeFillShade="80"/>
          </w:tcPr>
          <w:p w14:paraId="1C229E49" w14:textId="09512026" w:rsidR="008F7803" w:rsidRPr="00814A5F" w:rsidRDefault="008F7803" w:rsidP="00447BDD">
            <w:pPr>
              <w:contextualSpacing/>
              <w:rPr>
                <w:rFonts w:cs="Arial"/>
                <w:b/>
                <w:bCs/>
                <w:color w:val="FFFFFF" w:themeColor="background1"/>
                <w:lang w:val="es-MX"/>
              </w:rPr>
            </w:pPr>
            <w:r w:rsidRPr="00814A5F">
              <w:rPr>
                <w:rFonts w:cs="Arial"/>
                <w:b/>
                <w:bCs/>
                <w:color w:val="FFFFFF" w:themeColor="background1"/>
                <w:lang w:val="es-MX"/>
              </w:rPr>
              <w:t>Cantidad Ofertada</w:t>
            </w:r>
          </w:p>
        </w:tc>
        <w:tc>
          <w:tcPr>
            <w:tcW w:w="972" w:type="dxa"/>
            <w:shd w:val="clear" w:color="auto" w:fill="1F3864" w:themeFill="accent1" w:themeFillShade="80"/>
          </w:tcPr>
          <w:p w14:paraId="771F20EC" w14:textId="42FFB869" w:rsidR="008F7803" w:rsidRPr="00814A5F" w:rsidRDefault="008F7803" w:rsidP="00447BDD">
            <w:pPr>
              <w:contextualSpacing/>
              <w:rPr>
                <w:rFonts w:cs="Arial"/>
                <w:b/>
                <w:bCs/>
                <w:color w:val="FFFFFF" w:themeColor="background1"/>
                <w:lang w:val="es-MX"/>
              </w:rPr>
            </w:pPr>
            <w:r w:rsidRPr="00814A5F">
              <w:rPr>
                <w:rFonts w:cs="Arial"/>
                <w:b/>
                <w:bCs/>
                <w:color w:val="FFFFFF" w:themeColor="background1"/>
                <w:lang w:val="es-MX"/>
              </w:rPr>
              <w:t>País de Origen</w:t>
            </w:r>
          </w:p>
        </w:tc>
        <w:tc>
          <w:tcPr>
            <w:tcW w:w="974" w:type="dxa"/>
            <w:shd w:val="clear" w:color="auto" w:fill="1F3864" w:themeFill="accent1" w:themeFillShade="80"/>
          </w:tcPr>
          <w:p w14:paraId="003EE5BD" w14:textId="5EBB0326" w:rsidR="008F7803" w:rsidRPr="00814A5F" w:rsidRDefault="008F7803" w:rsidP="00447BDD">
            <w:pPr>
              <w:contextualSpacing/>
              <w:rPr>
                <w:rFonts w:cs="Arial"/>
                <w:b/>
                <w:bCs/>
                <w:color w:val="FFFFFF" w:themeColor="background1"/>
                <w:lang w:val="es-MX"/>
              </w:rPr>
            </w:pPr>
            <w:r w:rsidRPr="00814A5F">
              <w:rPr>
                <w:rFonts w:cs="Arial"/>
                <w:b/>
                <w:bCs/>
                <w:color w:val="FFFFFF" w:themeColor="background1"/>
                <w:lang w:val="es-MX"/>
              </w:rPr>
              <w:t>Precio Unitario</w:t>
            </w:r>
          </w:p>
        </w:tc>
        <w:tc>
          <w:tcPr>
            <w:tcW w:w="974" w:type="dxa"/>
            <w:shd w:val="clear" w:color="auto" w:fill="1F3864" w:themeFill="accent1" w:themeFillShade="80"/>
          </w:tcPr>
          <w:p w14:paraId="08003BA3" w14:textId="45A2EC47" w:rsidR="008F7803" w:rsidRPr="00814A5F" w:rsidRDefault="008F7803" w:rsidP="00447BDD">
            <w:pPr>
              <w:contextualSpacing/>
              <w:rPr>
                <w:rFonts w:cs="Arial"/>
                <w:b/>
                <w:bCs/>
                <w:color w:val="FFFFFF" w:themeColor="background1"/>
                <w:lang w:val="es-MX"/>
              </w:rPr>
            </w:pPr>
            <w:r w:rsidRPr="00814A5F">
              <w:rPr>
                <w:rFonts w:cs="Arial"/>
                <w:b/>
                <w:bCs/>
                <w:color w:val="FFFFFF" w:themeColor="background1"/>
                <w:lang w:val="es-MX"/>
              </w:rPr>
              <w:t>Importe Máximo</w:t>
            </w:r>
          </w:p>
        </w:tc>
        <w:tc>
          <w:tcPr>
            <w:tcW w:w="966" w:type="dxa"/>
            <w:shd w:val="clear" w:color="auto" w:fill="1F3864" w:themeFill="accent1" w:themeFillShade="80"/>
          </w:tcPr>
          <w:p w14:paraId="0BFC83A2" w14:textId="2F9F6A52" w:rsidR="008F7803" w:rsidRPr="00814A5F" w:rsidRDefault="008F7803" w:rsidP="00447BDD">
            <w:pPr>
              <w:contextualSpacing/>
              <w:rPr>
                <w:rFonts w:cs="Arial"/>
                <w:b/>
                <w:bCs/>
                <w:color w:val="FFFFFF" w:themeColor="background1"/>
                <w:lang w:val="es-MX"/>
              </w:rPr>
            </w:pPr>
            <w:r w:rsidRPr="00814A5F">
              <w:rPr>
                <w:rFonts w:cs="Arial"/>
                <w:b/>
                <w:bCs/>
                <w:color w:val="FFFFFF" w:themeColor="background1"/>
                <w:lang w:val="es-MX"/>
              </w:rPr>
              <w:t>IVA</w:t>
            </w:r>
          </w:p>
        </w:tc>
        <w:tc>
          <w:tcPr>
            <w:tcW w:w="969" w:type="dxa"/>
            <w:shd w:val="clear" w:color="auto" w:fill="1F3864" w:themeFill="accent1" w:themeFillShade="80"/>
          </w:tcPr>
          <w:p w14:paraId="71528E2B" w14:textId="03BF0CD6" w:rsidR="008F7803" w:rsidRPr="00814A5F" w:rsidRDefault="008F7803" w:rsidP="00447BDD">
            <w:pPr>
              <w:contextualSpacing/>
              <w:rPr>
                <w:rFonts w:cs="Arial"/>
                <w:b/>
                <w:bCs/>
                <w:color w:val="FFFFFF" w:themeColor="background1"/>
                <w:lang w:val="es-MX"/>
              </w:rPr>
            </w:pPr>
            <w:r w:rsidRPr="00814A5F">
              <w:rPr>
                <w:rFonts w:cs="Arial"/>
                <w:b/>
                <w:bCs/>
                <w:color w:val="FFFFFF" w:themeColor="background1"/>
                <w:lang w:val="es-MX"/>
              </w:rPr>
              <w:t>Total</w:t>
            </w:r>
          </w:p>
        </w:tc>
      </w:tr>
      <w:tr w:rsidR="008F7803" w14:paraId="39DE1D6A" w14:textId="77777777" w:rsidTr="003B123B">
        <w:tc>
          <w:tcPr>
            <w:tcW w:w="977" w:type="dxa"/>
          </w:tcPr>
          <w:p w14:paraId="31497F45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75" w:type="dxa"/>
          </w:tcPr>
          <w:p w14:paraId="6BA43B8D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70" w:type="dxa"/>
          </w:tcPr>
          <w:p w14:paraId="168D86FD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88" w:type="dxa"/>
          </w:tcPr>
          <w:p w14:paraId="4E8047A4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73" w:type="dxa"/>
          </w:tcPr>
          <w:p w14:paraId="2A492D1B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76" w:type="dxa"/>
          </w:tcPr>
          <w:p w14:paraId="54542612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1078" w:type="dxa"/>
          </w:tcPr>
          <w:p w14:paraId="3B456265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76" w:type="dxa"/>
          </w:tcPr>
          <w:p w14:paraId="6FDC9F12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72" w:type="dxa"/>
          </w:tcPr>
          <w:p w14:paraId="7DCF6255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74" w:type="dxa"/>
          </w:tcPr>
          <w:p w14:paraId="17FC4D32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74" w:type="dxa"/>
          </w:tcPr>
          <w:p w14:paraId="452A2372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66" w:type="dxa"/>
          </w:tcPr>
          <w:p w14:paraId="7C9EB3A9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  <w:tc>
          <w:tcPr>
            <w:tcW w:w="969" w:type="dxa"/>
          </w:tcPr>
          <w:p w14:paraId="6F5F6622" w14:textId="77777777" w:rsidR="008F7803" w:rsidRDefault="008F7803" w:rsidP="00447BDD">
            <w:pPr>
              <w:contextualSpacing/>
              <w:rPr>
                <w:rFonts w:cs="Arial"/>
                <w:lang w:val="es-MX"/>
              </w:rPr>
            </w:pPr>
          </w:p>
        </w:tc>
      </w:tr>
    </w:tbl>
    <w:p w14:paraId="38A72723" w14:textId="77777777" w:rsidR="00D5786A" w:rsidRDefault="00D5786A" w:rsidP="00447BDD">
      <w:pPr>
        <w:contextualSpacing/>
        <w:rPr>
          <w:rFonts w:cs="Arial"/>
          <w:lang w:val="es-MX"/>
        </w:rPr>
      </w:pPr>
    </w:p>
    <w:p w14:paraId="2979F38D" w14:textId="79A01221" w:rsidR="008F7803" w:rsidRDefault="00E65D73" w:rsidP="00447BDD">
      <w:pPr>
        <w:contextualSpacing/>
        <w:rPr>
          <w:rFonts w:cs="Arial"/>
          <w:lang w:val="es-MX"/>
        </w:rPr>
      </w:pPr>
      <w:r>
        <w:rPr>
          <w:rFonts w:cs="Arial"/>
          <w:lang w:val="es-MX"/>
        </w:rPr>
        <w:t xml:space="preserve">La presente cotización es vigente durante 90 días a partir de la fecha de </w:t>
      </w:r>
      <w:proofErr w:type="gramStart"/>
      <w:r>
        <w:rPr>
          <w:rFonts w:cs="Arial"/>
          <w:lang w:val="es-MX"/>
        </w:rPr>
        <w:t>la misma</w:t>
      </w:r>
      <w:proofErr w:type="gramEnd"/>
      <w:r>
        <w:rPr>
          <w:rFonts w:cs="Arial"/>
          <w:lang w:val="es-MX"/>
        </w:rPr>
        <w:t xml:space="preserve">. </w:t>
      </w:r>
    </w:p>
    <w:p w14:paraId="34DEF127" w14:textId="74A9602F" w:rsidR="00E65D73" w:rsidRDefault="008C6407" w:rsidP="00447BDD">
      <w:pPr>
        <w:contextualSpacing/>
        <w:rPr>
          <w:rFonts w:cs="Arial"/>
          <w:lang w:val="es-MX"/>
        </w:rPr>
      </w:pPr>
      <w:r>
        <w:rPr>
          <w:rFonts w:cs="Arial"/>
          <w:lang w:val="es-MX"/>
        </w:rPr>
        <w:t xml:space="preserve">Los precios son fijos, expresados en moneda nacional. </w:t>
      </w:r>
    </w:p>
    <w:p w14:paraId="302E50EB" w14:textId="01379063" w:rsidR="008C6407" w:rsidRDefault="000D4CBC" w:rsidP="00447BDD">
      <w:pPr>
        <w:contextualSpacing/>
        <w:rPr>
          <w:rFonts w:cs="Arial"/>
          <w:lang w:val="es-MX"/>
        </w:rPr>
      </w:pPr>
      <w:r>
        <w:rPr>
          <w:rFonts w:cs="Arial"/>
          <w:lang w:val="es-MX"/>
        </w:rPr>
        <w:t>Para todos nuestros productos, el porcentaje de contenido nacional es 0% debido a que se tratan de bienes de importación.</w:t>
      </w:r>
    </w:p>
    <w:p w14:paraId="3AD7D4B5" w14:textId="77777777" w:rsidR="00E54158" w:rsidRDefault="00E54158" w:rsidP="00447BDD">
      <w:pPr>
        <w:contextualSpacing/>
        <w:rPr>
          <w:rFonts w:cs="Arial"/>
          <w:lang w:val="es-MX"/>
        </w:rPr>
      </w:pPr>
    </w:p>
    <w:p w14:paraId="02F3B2E3" w14:textId="77777777" w:rsidR="00E8636E" w:rsidRPr="00EA65A4" w:rsidRDefault="00E8636E" w:rsidP="00E8636E">
      <w:pPr>
        <w:contextualSpacing/>
        <w:jc w:val="center"/>
        <w:rPr>
          <w:rFonts w:cs="Arial"/>
          <w:b/>
          <w:bCs/>
        </w:rPr>
      </w:pPr>
      <w:r>
        <w:rPr>
          <w:rFonts w:cs="Arial"/>
          <w:b/>
          <w:bCs/>
          <w:noProof/>
        </w:rPr>
        <w:drawing>
          <wp:inline distT="0" distB="0" distL="0" distR="0" wp14:anchorId="5FF8A35B" wp14:editId="609FCB80">
            <wp:extent cx="1287371" cy="753035"/>
            <wp:effectExtent l="0" t="0" r="8255" b="9525"/>
            <wp:docPr id="5682712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13099" name="Picture 21202130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381" cy="7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6CE1" w14:textId="77777777" w:rsidR="00E8636E" w:rsidRPr="003740F0" w:rsidRDefault="00E8636E" w:rsidP="00E8636E">
      <w:pPr>
        <w:contextualSpacing/>
        <w:jc w:val="center"/>
        <w:rPr>
          <w:rFonts w:cs="Arial"/>
          <w:b/>
          <w:bCs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Nombre_Apoderado </w:instrText>
      </w:r>
      <w:r w:rsidRPr="003740F0">
        <w:rPr>
          <w:rFonts w:cs="Arial"/>
          <w:b/>
          <w:bCs/>
        </w:rPr>
        <w:fldChar w:fldCharType="separate"/>
      </w:r>
      <w:r w:rsidRPr="005A196F">
        <w:rPr>
          <w:rFonts w:cs="Arial"/>
          <w:b/>
          <w:bCs/>
          <w:noProof/>
        </w:rPr>
        <w:t>Jorge Armando Cuaxospa Jiménez</w:t>
      </w:r>
      <w:r w:rsidRPr="003740F0">
        <w:rPr>
          <w:rFonts w:cs="Arial"/>
          <w:b/>
          <w:bCs/>
        </w:rPr>
        <w:fldChar w:fldCharType="end"/>
      </w:r>
    </w:p>
    <w:p w14:paraId="75B7D957" w14:textId="77777777" w:rsidR="00E8636E" w:rsidRDefault="00E8636E" w:rsidP="00E8636E">
      <w:pPr>
        <w:contextualSpacing/>
        <w:jc w:val="center"/>
        <w:rPr>
          <w:rFonts w:cs="Arial"/>
        </w:rPr>
      </w:pPr>
      <w:r w:rsidRPr="003740F0">
        <w:rPr>
          <w:rFonts w:cs="Arial"/>
          <w:b/>
          <w:bCs/>
        </w:rPr>
        <w:fldChar w:fldCharType="begin"/>
      </w:r>
      <w:r w:rsidRPr="003740F0">
        <w:rPr>
          <w:rFonts w:cs="Arial"/>
          <w:b/>
          <w:bCs/>
        </w:rPr>
        <w:instrText xml:space="preserve"> MERGEFIELD Cargo_Apoderado </w:instrText>
      </w:r>
      <w:r w:rsidRPr="003740F0">
        <w:rPr>
          <w:rFonts w:cs="Arial"/>
          <w:b/>
          <w:bCs/>
        </w:rPr>
        <w:fldChar w:fldCharType="separate"/>
      </w:r>
      <w:r w:rsidRPr="005A196F">
        <w:rPr>
          <w:rFonts w:cs="Arial"/>
          <w:b/>
          <w:bCs/>
          <w:noProof/>
        </w:rPr>
        <w:t>Apoderado Legal</w:t>
      </w:r>
      <w:r w:rsidRPr="003740F0">
        <w:rPr>
          <w:rFonts w:cs="Arial"/>
          <w:b/>
          <w:bCs/>
        </w:rPr>
        <w:fldChar w:fldCharType="end"/>
      </w:r>
    </w:p>
    <w:p w14:paraId="2919DB23" w14:textId="77777777" w:rsidR="00E8636E" w:rsidRDefault="00E8636E" w:rsidP="00E8636E">
      <w:pPr>
        <w:contextualSpacing/>
        <w:rPr>
          <w:rFonts w:cs="Arial"/>
        </w:rPr>
      </w:pPr>
    </w:p>
    <w:p w14:paraId="6E49EB57" w14:textId="77777777" w:rsidR="008505F8" w:rsidRPr="00E8636E" w:rsidRDefault="008505F8" w:rsidP="00447BDD">
      <w:pPr>
        <w:contextualSpacing/>
        <w:rPr>
          <w:rFonts w:cs="Arial"/>
        </w:rPr>
      </w:pPr>
    </w:p>
    <w:sectPr w:rsidR="008505F8" w:rsidRPr="00E8636E" w:rsidSect="004F0083">
      <w:pgSz w:w="15840" w:h="12240" w:orient="landscape"/>
      <w:pgMar w:top="1440" w:right="1622" w:bottom="1440" w:left="1440" w:header="720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F39438" w14:textId="77777777" w:rsidR="00DF2C59" w:rsidRDefault="00DF2C59" w:rsidP="004D3EBD">
      <w:r>
        <w:separator/>
      </w:r>
    </w:p>
  </w:endnote>
  <w:endnote w:type="continuationSeparator" w:id="0">
    <w:p w14:paraId="44A05A83" w14:textId="77777777" w:rsidR="00DF2C59" w:rsidRDefault="00DF2C59" w:rsidP="004D3E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0DB48" w14:textId="77777777" w:rsidR="004D3EBD" w:rsidRPr="00A0664C" w:rsidRDefault="004D3EBD" w:rsidP="004D3EBD">
    <w:pPr>
      <w:pStyle w:val="Footer"/>
      <w:jc w:val="center"/>
      <w:rPr>
        <w:rFonts w:ascii="Arial" w:hAnsi="Arial" w:cs="Arial"/>
        <w:color w:val="595959" w:themeColor="text1" w:themeTint="A6"/>
        <w:sz w:val="16"/>
        <w:szCs w:val="16"/>
      </w:rPr>
    </w:pPr>
    <w:r w:rsidRPr="00A0664C">
      <w:rPr>
        <w:rFonts w:ascii="Arial" w:hAnsi="Arial" w:cs="Arial"/>
        <w:color w:val="595959" w:themeColor="text1" w:themeTint="A6"/>
        <w:sz w:val="16"/>
        <w:szCs w:val="16"/>
      </w:rPr>
      <w:t>ESEOTRES PHARMA S.A.P.I. de C.V.</w:t>
    </w:r>
  </w:p>
  <w:p w14:paraId="43E9194C" w14:textId="06AB2A59" w:rsidR="004D3EBD" w:rsidRPr="0038622C" w:rsidRDefault="004D3EBD" w:rsidP="004D3EBD">
    <w:pPr>
      <w:pStyle w:val="Footer"/>
      <w:jc w:val="center"/>
      <w:rPr>
        <w:rFonts w:ascii="Arial" w:hAnsi="Arial" w:cs="Arial"/>
        <w:color w:val="595959" w:themeColor="text1" w:themeTint="A6"/>
        <w:sz w:val="16"/>
        <w:szCs w:val="16"/>
        <w:lang w:val="en-US"/>
      </w:rPr>
    </w:pPr>
    <w:r w:rsidRPr="0038622C">
      <w:rPr>
        <w:rFonts w:ascii="Arial" w:hAnsi="Arial" w:cs="Arial"/>
        <w:color w:val="595959" w:themeColor="text1" w:themeTint="A6"/>
        <w:sz w:val="16"/>
        <w:szCs w:val="16"/>
        <w:lang w:val="en-US"/>
      </w:rPr>
      <w:t>RFC: EPH161215NS9 Tel: 735 688 2634</w:t>
    </w:r>
    <w:r w:rsidR="0038622C" w:rsidRPr="0038622C">
      <w:rPr>
        <w:rFonts w:ascii="Arial" w:hAnsi="Arial" w:cs="Arial"/>
        <w:color w:val="595959" w:themeColor="text1" w:themeTint="A6"/>
        <w:sz w:val="16"/>
        <w:szCs w:val="16"/>
        <w:lang w:val="en-US"/>
      </w:rPr>
      <w:t xml:space="preserve"> armando.cuaxospa@eseotrespharma.com</w:t>
    </w:r>
  </w:p>
  <w:p w14:paraId="607C3EAA" w14:textId="77777777" w:rsidR="004D3EBD" w:rsidRPr="00A0664C" w:rsidRDefault="00116E55" w:rsidP="00745E3A">
    <w:pPr>
      <w:pStyle w:val="Footer"/>
      <w:jc w:val="center"/>
      <w:rPr>
        <w:rFonts w:ascii="Arial" w:hAnsi="Arial" w:cs="Arial"/>
        <w:color w:val="595959" w:themeColor="text1" w:themeTint="A6"/>
        <w:sz w:val="16"/>
        <w:szCs w:val="16"/>
      </w:rPr>
    </w:pPr>
    <w:r w:rsidRPr="00A0664C">
      <w:rPr>
        <w:rFonts w:ascii="Arial" w:hAnsi="Arial" w:cs="Arial"/>
        <w:color w:val="595959" w:themeColor="text1" w:themeTint="A6"/>
        <w:sz w:val="16"/>
        <w:szCs w:val="16"/>
      </w:rPr>
      <w:t>Paseo De Las Palmas, Número Exterior 1, Interior Bodega 2-B2, Colonia Lomas De Cocoyoc, Atlatlahucan</w:t>
    </w:r>
    <w:r>
      <w:rPr>
        <w:rFonts w:ascii="Arial" w:hAnsi="Arial" w:cs="Arial"/>
        <w:color w:val="595959" w:themeColor="text1" w:themeTint="A6"/>
        <w:sz w:val="16"/>
        <w:szCs w:val="16"/>
      </w:rPr>
      <w:t xml:space="preserve">, </w:t>
    </w:r>
    <w:r w:rsidRPr="00A0664C">
      <w:rPr>
        <w:rFonts w:ascii="Arial" w:hAnsi="Arial" w:cs="Arial"/>
        <w:color w:val="595959" w:themeColor="text1" w:themeTint="A6"/>
        <w:sz w:val="16"/>
        <w:szCs w:val="16"/>
      </w:rPr>
      <w:t xml:space="preserve">Morelos, </w:t>
    </w:r>
    <w:r>
      <w:rPr>
        <w:rFonts w:ascii="Arial" w:hAnsi="Arial" w:cs="Arial"/>
        <w:color w:val="595959" w:themeColor="text1" w:themeTint="A6"/>
        <w:sz w:val="16"/>
        <w:szCs w:val="16"/>
      </w:rPr>
      <w:t>CP</w:t>
    </w:r>
    <w:r w:rsidRPr="00A0664C">
      <w:rPr>
        <w:rFonts w:ascii="Arial" w:hAnsi="Arial" w:cs="Arial"/>
        <w:color w:val="595959" w:themeColor="text1" w:themeTint="A6"/>
        <w:sz w:val="16"/>
        <w:szCs w:val="16"/>
      </w:rPr>
      <w:t>62840.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EB134" w14:textId="77777777" w:rsidR="00DF2C59" w:rsidRDefault="00DF2C59" w:rsidP="004D3EBD">
      <w:r>
        <w:separator/>
      </w:r>
    </w:p>
  </w:footnote>
  <w:footnote w:type="continuationSeparator" w:id="0">
    <w:p w14:paraId="0DE0B12B" w14:textId="77777777" w:rsidR="00DF2C59" w:rsidRDefault="00DF2C59" w:rsidP="004D3E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E694" w14:textId="77777777" w:rsidR="004D3EBD" w:rsidRDefault="004D3EB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83790" wp14:editId="726843FC">
          <wp:simplePos x="0" y="0"/>
          <wp:positionH relativeFrom="column">
            <wp:posOffset>-276225</wp:posOffset>
          </wp:positionH>
          <wp:positionV relativeFrom="paragraph">
            <wp:posOffset>-238125</wp:posOffset>
          </wp:positionV>
          <wp:extent cx="1819275" cy="731546"/>
          <wp:effectExtent l="0" t="0" r="0" b="0"/>
          <wp:wrapNone/>
          <wp:docPr id="6662017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275" cy="7315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5ADD"/>
    <w:multiLevelType w:val="hybridMultilevel"/>
    <w:tmpl w:val="06484BF8"/>
    <w:lvl w:ilvl="0" w:tplc="01F0B49A"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25562"/>
    <w:multiLevelType w:val="hybridMultilevel"/>
    <w:tmpl w:val="5E041758"/>
    <w:lvl w:ilvl="0" w:tplc="9AF63CD6">
      <w:numFmt w:val="bullet"/>
      <w:lvlText w:val="-"/>
      <w:lvlJc w:val="left"/>
      <w:pPr>
        <w:ind w:left="720" w:hanging="360"/>
      </w:pPr>
      <w:rPr>
        <w:rFonts w:ascii="Arial Narrow" w:eastAsia="Calibri" w:hAnsi="Arial Narrow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F0782"/>
    <w:multiLevelType w:val="hybridMultilevel"/>
    <w:tmpl w:val="C0B80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060589"/>
    <w:multiLevelType w:val="hybridMultilevel"/>
    <w:tmpl w:val="371E097A"/>
    <w:lvl w:ilvl="0" w:tplc="44DC1668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EC1B53"/>
    <w:multiLevelType w:val="hybridMultilevel"/>
    <w:tmpl w:val="B106E3C6"/>
    <w:lvl w:ilvl="0" w:tplc="BF3861D2">
      <w:start w:val="1"/>
      <w:numFmt w:val="bullet"/>
      <w:lvlText w:val=""/>
      <w:lvlJc w:val="left"/>
      <w:pPr>
        <w:ind w:left="700" w:hanging="360"/>
      </w:pPr>
      <w:rPr>
        <w:rFonts w:ascii="Wingdings" w:hAnsi="Wingdings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num w:numId="1" w16cid:durableId="374736365">
    <w:abstractNumId w:val="0"/>
  </w:num>
  <w:num w:numId="2" w16cid:durableId="2004502377">
    <w:abstractNumId w:val="2"/>
  </w:num>
  <w:num w:numId="3" w16cid:durableId="300619923">
    <w:abstractNumId w:val="4"/>
  </w:num>
  <w:num w:numId="4" w16cid:durableId="1531989618">
    <w:abstractNumId w:val="3"/>
  </w:num>
  <w:num w:numId="5" w16cid:durableId="592208343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35161655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arman\Dropbox\Armando Cuaxospa ESEOTRES RESPALDO\Propuestas\2026\IM 2027-2028 Eseotres\files_flow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ampos_adm$` "/>
    <w:dataSource r:id="rId2"/>
    <w:viewMergedData/>
    <w:odso>
      <w:udl w:val="Provider=Microsoft.ACE.OLEDB.12.0;User ID=Admin;Data Source=C:\Users\arman\Dropbox\Armando Cuaxospa ESEOTRES RESPALDO\Propuestas\2026\IM 2027-2028 Eseotres\files_flow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ampos_adm$"/>
      <w:src r:id="rId3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Teléfono"/>
        <w:mappedName w:val="Business Phone"/>
        <w:column w:val="7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4"/>
    </w:odso>
  </w:mailMerge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1E"/>
    <w:rsid w:val="00001599"/>
    <w:rsid w:val="00015A78"/>
    <w:rsid w:val="0002106E"/>
    <w:rsid w:val="000244D2"/>
    <w:rsid w:val="00031695"/>
    <w:rsid w:val="0004111E"/>
    <w:rsid w:val="00047094"/>
    <w:rsid w:val="000709FB"/>
    <w:rsid w:val="000720E5"/>
    <w:rsid w:val="00085A8B"/>
    <w:rsid w:val="00096A68"/>
    <w:rsid w:val="000A3192"/>
    <w:rsid w:val="000C0ADA"/>
    <w:rsid w:val="000D4CBC"/>
    <w:rsid w:val="000F303C"/>
    <w:rsid w:val="00107407"/>
    <w:rsid w:val="0011025C"/>
    <w:rsid w:val="00114B20"/>
    <w:rsid w:val="001163F8"/>
    <w:rsid w:val="00116E55"/>
    <w:rsid w:val="00131E8D"/>
    <w:rsid w:val="001330CE"/>
    <w:rsid w:val="0018480C"/>
    <w:rsid w:val="001B2924"/>
    <w:rsid w:val="001D2CA9"/>
    <w:rsid w:val="001D77E7"/>
    <w:rsid w:val="001E023B"/>
    <w:rsid w:val="001E3248"/>
    <w:rsid w:val="001F3382"/>
    <w:rsid w:val="001F6251"/>
    <w:rsid w:val="0020144B"/>
    <w:rsid w:val="002540A0"/>
    <w:rsid w:val="00284916"/>
    <w:rsid w:val="002869AE"/>
    <w:rsid w:val="00295B2C"/>
    <w:rsid w:val="002A6E9E"/>
    <w:rsid w:val="002B0E8C"/>
    <w:rsid w:val="002C749A"/>
    <w:rsid w:val="002E3FBD"/>
    <w:rsid w:val="002E71CD"/>
    <w:rsid w:val="002F1EB3"/>
    <w:rsid w:val="002F315A"/>
    <w:rsid w:val="002F4221"/>
    <w:rsid w:val="003028C1"/>
    <w:rsid w:val="00304747"/>
    <w:rsid w:val="00311929"/>
    <w:rsid w:val="00320E79"/>
    <w:rsid w:val="003740F0"/>
    <w:rsid w:val="00382197"/>
    <w:rsid w:val="0038622C"/>
    <w:rsid w:val="00386A4D"/>
    <w:rsid w:val="00397E49"/>
    <w:rsid w:val="003A7743"/>
    <w:rsid w:val="003B123B"/>
    <w:rsid w:val="003B7F8A"/>
    <w:rsid w:val="003C37EE"/>
    <w:rsid w:val="003D4F77"/>
    <w:rsid w:val="003E40A7"/>
    <w:rsid w:val="003E6BB2"/>
    <w:rsid w:val="003F0C27"/>
    <w:rsid w:val="004069A3"/>
    <w:rsid w:val="00415D1B"/>
    <w:rsid w:val="00430D9B"/>
    <w:rsid w:val="00431415"/>
    <w:rsid w:val="00436264"/>
    <w:rsid w:val="00447BDD"/>
    <w:rsid w:val="004A599F"/>
    <w:rsid w:val="004B1398"/>
    <w:rsid w:val="004B627D"/>
    <w:rsid w:val="004B6743"/>
    <w:rsid w:val="004B70E8"/>
    <w:rsid w:val="004B771B"/>
    <w:rsid w:val="004C3EE0"/>
    <w:rsid w:val="004C41C7"/>
    <w:rsid w:val="004D3EBD"/>
    <w:rsid w:val="004E4E77"/>
    <w:rsid w:val="004E579C"/>
    <w:rsid w:val="004F0083"/>
    <w:rsid w:val="004F7895"/>
    <w:rsid w:val="005024D9"/>
    <w:rsid w:val="005059F2"/>
    <w:rsid w:val="00512659"/>
    <w:rsid w:val="00526436"/>
    <w:rsid w:val="00531EAD"/>
    <w:rsid w:val="00534DA3"/>
    <w:rsid w:val="00536066"/>
    <w:rsid w:val="005410AC"/>
    <w:rsid w:val="00561DBC"/>
    <w:rsid w:val="00573E01"/>
    <w:rsid w:val="0057562B"/>
    <w:rsid w:val="00592FCB"/>
    <w:rsid w:val="005935A9"/>
    <w:rsid w:val="005A116F"/>
    <w:rsid w:val="005A1341"/>
    <w:rsid w:val="005A2FDB"/>
    <w:rsid w:val="005B3FEC"/>
    <w:rsid w:val="005E51D0"/>
    <w:rsid w:val="006141A9"/>
    <w:rsid w:val="006250B5"/>
    <w:rsid w:val="00633259"/>
    <w:rsid w:val="0063519B"/>
    <w:rsid w:val="00635580"/>
    <w:rsid w:val="006715B9"/>
    <w:rsid w:val="006774D2"/>
    <w:rsid w:val="00680086"/>
    <w:rsid w:val="00690724"/>
    <w:rsid w:val="006C58B9"/>
    <w:rsid w:val="006D3742"/>
    <w:rsid w:val="006D4899"/>
    <w:rsid w:val="0070585D"/>
    <w:rsid w:val="00716EC0"/>
    <w:rsid w:val="00745BCF"/>
    <w:rsid w:val="00745E3A"/>
    <w:rsid w:val="00753865"/>
    <w:rsid w:val="00760BA0"/>
    <w:rsid w:val="00765708"/>
    <w:rsid w:val="0077161E"/>
    <w:rsid w:val="00773C7F"/>
    <w:rsid w:val="00786CF7"/>
    <w:rsid w:val="00796E49"/>
    <w:rsid w:val="00797885"/>
    <w:rsid w:val="007E220C"/>
    <w:rsid w:val="00805275"/>
    <w:rsid w:val="00807EB7"/>
    <w:rsid w:val="00814A5F"/>
    <w:rsid w:val="00816324"/>
    <w:rsid w:val="00826626"/>
    <w:rsid w:val="008505F8"/>
    <w:rsid w:val="00875387"/>
    <w:rsid w:val="00882843"/>
    <w:rsid w:val="008874D0"/>
    <w:rsid w:val="00893BB8"/>
    <w:rsid w:val="008B2203"/>
    <w:rsid w:val="008B7A96"/>
    <w:rsid w:val="008C2BF6"/>
    <w:rsid w:val="008C6407"/>
    <w:rsid w:val="008D77AA"/>
    <w:rsid w:val="008F7803"/>
    <w:rsid w:val="00933945"/>
    <w:rsid w:val="00937A50"/>
    <w:rsid w:val="009471A9"/>
    <w:rsid w:val="00952D17"/>
    <w:rsid w:val="00955159"/>
    <w:rsid w:val="00975012"/>
    <w:rsid w:val="009769B7"/>
    <w:rsid w:val="009807E0"/>
    <w:rsid w:val="009A2BD0"/>
    <w:rsid w:val="009F1F72"/>
    <w:rsid w:val="00A0664C"/>
    <w:rsid w:val="00A151DF"/>
    <w:rsid w:val="00A16239"/>
    <w:rsid w:val="00A27CDC"/>
    <w:rsid w:val="00A40AE1"/>
    <w:rsid w:val="00A46AA6"/>
    <w:rsid w:val="00A71BE0"/>
    <w:rsid w:val="00AA20F2"/>
    <w:rsid w:val="00AA6E17"/>
    <w:rsid w:val="00AB2D3F"/>
    <w:rsid w:val="00AB7807"/>
    <w:rsid w:val="00AC0F54"/>
    <w:rsid w:val="00AC4297"/>
    <w:rsid w:val="00AD26B5"/>
    <w:rsid w:val="00AE38AA"/>
    <w:rsid w:val="00AF1940"/>
    <w:rsid w:val="00B04804"/>
    <w:rsid w:val="00B2067B"/>
    <w:rsid w:val="00B21735"/>
    <w:rsid w:val="00B24AEE"/>
    <w:rsid w:val="00B26301"/>
    <w:rsid w:val="00B27F15"/>
    <w:rsid w:val="00B439A2"/>
    <w:rsid w:val="00B51A94"/>
    <w:rsid w:val="00B639CA"/>
    <w:rsid w:val="00B67D8B"/>
    <w:rsid w:val="00B808A5"/>
    <w:rsid w:val="00B8525F"/>
    <w:rsid w:val="00BD1FB8"/>
    <w:rsid w:val="00BE2DED"/>
    <w:rsid w:val="00BE37F0"/>
    <w:rsid w:val="00BE5FC5"/>
    <w:rsid w:val="00BF3312"/>
    <w:rsid w:val="00C11827"/>
    <w:rsid w:val="00C16B8F"/>
    <w:rsid w:val="00C1796B"/>
    <w:rsid w:val="00C308AF"/>
    <w:rsid w:val="00C3362F"/>
    <w:rsid w:val="00C6262A"/>
    <w:rsid w:val="00C62CAA"/>
    <w:rsid w:val="00C642B7"/>
    <w:rsid w:val="00C65784"/>
    <w:rsid w:val="00C80084"/>
    <w:rsid w:val="00CB1C1C"/>
    <w:rsid w:val="00CC3B79"/>
    <w:rsid w:val="00CF020E"/>
    <w:rsid w:val="00D20E59"/>
    <w:rsid w:val="00D3458A"/>
    <w:rsid w:val="00D43658"/>
    <w:rsid w:val="00D5786A"/>
    <w:rsid w:val="00D65E5E"/>
    <w:rsid w:val="00D671EF"/>
    <w:rsid w:val="00D72E35"/>
    <w:rsid w:val="00D80987"/>
    <w:rsid w:val="00D81C0B"/>
    <w:rsid w:val="00D97A6B"/>
    <w:rsid w:val="00DA3CF0"/>
    <w:rsid w:val="00DB07FD"/>
    <w:rsid w:val="00DB74C4"/>
    <w:rsid w:val="00DD1055"/>
    <w:rsid w:val="00DE2056"/>
    <w:rsid w:val="00DE4D38"/>
    <w:rsid w:val="00DF14DD"/>
    <w:rsid w:val="00DF2C59"/>
    <w:rsid w:val="00DF77DD"/>
    <w:rsid w:val="00E1563C"/>
    <w:rsid w:val="00E33C05"/>
    <w:rsid w:val="00E34C40"/>
    <w:rsid w:val="00E45602"/>
    <w:rsid w:val="00E51940"/>
    <w:rsid w:val="00E526DC"/>
    <w:rsid w:val="00E54158"/>
    <w:rsid w:val="00E657AA"/>
    <w:rsid w:val="00E65D73"/>
    <w:rsid w:val="00E66943"/>
    <w:rsid w:val="00E755FB"/>
    <w:rsid w:val="00E8636E"/>
    <w:rsid w:val="00E90140"/>
    <w:rsid w:val="00EA6D68"/>
    <w:rsid w:val="00EB30A9"/>
    <w:rsid w:val="00EC1811"/>
    <w:rsid w:val="00EC5326"/>
    <w:rsid w:val="00F11886"/>
    <w:rsid w:val="00F157E6"/>
    <w:rsid w:val="00F40856"/>
    <w:rsid w:val="00F5566B"/>
    <w:rsid w:val="00F73634"/>
    <w:rsid w:val="00F73D77"/>
    <w:rsid w:val="00F9100F"/>
    <w:rsid w:val="00FA5A2D"/>
    <w:rsid w:val="00FD23F4"/>
    <w:rsid w:val="00FD5A4A"/>
    <w:rsid w:val="00FE326C"/>
    <w:rsid w:val="00FF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9AC1E"/>
  <w15:chartTrackingRefBased/>
  <w15:docId w15:val="{42CAEF00-B80B-412A-8213-7E3B528A9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4D2"/>
    <w:pPr>
      <w:spacing w:after="0" w:line="240" w:lineRule="auto"/>
    </w:pPr>
    <w:rPr>
      <w:rFonts w:ascii="Arial Narrow" w:hAnsi="Arial Narrow"/>
      <w:sz w:val="18"/>
      <w:lang w:val="es-ES"/>
    </w:rPr>
  </w:style>
  <w:style w:type="paragraph" w:styleId="Heading1">
    <w:name w:val="heading 1"/>
    <w:aliases w:val="Headline,H1,h1,II+,I,Document Header1,Chapter,heading 1,Titulo 1,Section Heading,Part"/>
    <w:basedOn w:val="Normal"/>
    <w:next w:val="Normal"/>
    <w:link w:val="Heading1Char"/>
    <w:uiPriority w:val="1"/>
    <w:qFormat/>
    <w:rsid w:val="006774D2"/>
    <w:pPr>
      <w:jc w:val="center"/>
      <w:outlineLvl w:val="0"/>
    </w:pPr>
    <w:rPr>
      <w:rFonts w:eastAsia="Times New Roman" w:cstheme="minorHAnsi"/>
      <w:b/>
      <w:color w:val="000000"/>
      <w:szCs w:val="20"/>
      <w:lang w:val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EBD"/>
    <w:pPr>
      <w:tabs>
        <w:tab w:val="center" w:pos="4680"/>
        <w:tab w:val="right" w:pos="9360"/>
      </w:tabs>
    </w:pPr>
    <w:rPr>
      <w:rFonts w:asciiTheme="minorHAnsi" w:hAnsiTheme="minorHAnsi"/>
      <w:sz w:val="22"/>
      <w:lang w:val="es-MX"/>
    </w:rPr>
  </w:style>
  <w:style w:type="character" w:customStyle="1" w:styleId="HeaderChar">
    <w:name w:val="Header Char"/>
    <w:basedOn w:val="DefaultParagraphFont"/>
    <w:link w:val="Header"/>
    <w:uiPriority w:val="99"/>
    <w:rsid w:val="004D3EBD"/>
  </w:style>
  <w:style w:type="paragraph" w:styleId="Footer">
    <w:name w:val="footer"/>
    <w:basedOn w:val="Normal"/>
    <w:link w:val="FooterChar"/>
    <w:uiPriority w:val="99"/>
    <w:unhideWhenUsed/>
    <w:rsid w:val="004D3EBD"/>
    <w:pPr>
      <w:tabs>
        <w:tab w:val="center" w:pos="4680"/>
        <w:tab w:val="right" w:pos="9360"/>
      </w:tabs>
    </w:pPr>
    <w:rPr>
      <w:rFonts w:asciiTheme="minorHAnsi" w:hAnsiTheme="minorHAnsi"/>
      <w:sz w:val="22"/>
      <w:lang w:val="es-MX"/>
    </w:rPr>
  </w:style>
  <w:style w:type="character" w:customStyle="1" w:styleId="FooterChar">
    <w:name w:val="Footer Char"/>
    <w:basedOn w:val="DefaultParagraphFont"/>
    <w:link w:val="Footer"/>
    <w:uiPriority w:val="99"/>
    <w:rsid w:val="004D3EBD"/>
  </w:style>
  <w:style w:type="character" w:customStyle="1" w:styleId="Heading1Char">
    <w:name w:val="Heading 1 Char"/>
    <w:aliases w:val="Headline Char,H1 Char,h1 Char,II+ Char,I Char,Document Header1 Char,Chapter Char,heading 1 Char,Titulo 1 Char,Section Heading Char,Part Char"/>
    <w:basedOn w:val="DefaultParagraphFont"/>
    <w:link w:val="Heading1"/>
    <w:uiPriority w:val="1"/>
    <w:rsid w:val="006774D2"/>
    <w:rPr>
      <w:rFonts w:ascii="Arial Narrow" w:eastAsia="Times New Roman" w:hAnsi="Arial Narrow" w:cstheme="minorHAnsi"/>
      <w:b/>
      <w:color w:val="000000"/>
      <w:sz w:val="18"/>
      <w:szCs w:val="20"/>
      <w:lang w:val="es-MX"/>
    </w:rPr>
  </w:style>
  <w:style w:type="paragraph" w:styleId="ListParagraph">
    <w:name w:val="List Paragraph"/>
    <w:aliases w:val="lp1,Lista vistosa - Énfasis 11,List Paragraph11,Bullet List,FooterText,numbered,Paragraphe de liste1,Bulletr List Paragraph,列出段落,列出段落1,Scitum normal,Listas,Colorful List - Accent 11,TítuloB,4 Párrafo de lista,Figuras,b1"/>
    <w:basedOn w:val="Normal"/>
    <w:link w:val="ListParagraphChar"/>
    <w:uiPriority w:val="34"/>
    <w:qFormat/>
    <w:rsid w:val="006774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3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39CA"/>
    <w:rPr>
      <w:color w:val="605E5C"/>
      <w:shd w:val="clear" w:color="auto" w:fill="E1DFDD"/>
    </w:rPr>
  </w:style>
  <w:style w:type="character" w:customStyle="1" w:styleId="ListParagraphChar">
    <w:name w:val="List Paragraph Char"/>
    <w:aliases w:val="lp1 Char,Lista vistosa - Énfasis 11 Char,List Paragraph11 Char,Bullet List Char,FooterText Char,numbered Char,Paragraphe de liste1 Char,Bulletr List Paragraph Char,列出段落 Char,列出段落1 Char,Scitum normal Char,Listas Char,TítuloB Char"/>
    <w:link w:val="ListParagraph"/>
    <w:uiPriority w:val="34"/>
    <w:qFormat/>
    <w:locked/>
    <w:rsid w:val="00C1796B"/>
    <w:rPr>
      <w:rFonts w:ascii="Arial Narrow" w:hAnsi="Arial Narrow"/>
      <w:sz w:val="18"/>
      <w:lang w:val="es-ES"/>
    </w:rPr>
  </w:style>
  <w:style w:type="paragraph" w:styleId="NoSpacing">
    <w:name w:val="No Spacing"/>
    <w:link w:val="NoSpacingChar"/>
    <w:uiPriority w:val="1"/>
    <w:qFormat/>
    <w:rsid w:val="002F1EB3"/>
    <w:pPr>
      <w:spacing w:after="0" w:line="240" w:lineRule="auto"/>
    </w:pPr>
    <w:rPr>
      <w:lang w:val="es-ES"/>
    </w:rPr>
  </w:style>
  <w:style w:type="character" w:customStyle="1" w:styleId="NoSpacingChar">
    <w:name w:val="No Spacing Char"/>
    <w:link w:val="NoSpacing"/>
    <w:uiPriority w:val="1"/>
    <w:locked/>
    <w:rsid w:val="002F1EB3"/>
    <w:rPr>
      <w:lang w:val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5A2FDB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A2FDB"/>
    <w:pPr>
      <w:spacing w:after="100"/>
    </w:pPr>
  </w:style>
  <w:style w:type="table" w:styleId="TableGrid">
    <w:name w:val="Table Grid"/>
    <w:basedOn w:val="TableNormal"/>
    <w:uiPriority w:val="39"/>
    <w:rsid w:val="008F7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42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arman\Dropbox\Armando%20Cuaxospa%20ESEOTRES%20RESPALDO\Propuestas\2026\IM%202027-2028%20Eseotres\files_flow.xlsx" TargetMode="External"/><Relationship Id="rId2" Type="http://schemas.openxmlformats.org/officeDocument/2006/relationships/mailMergeSource" Target="file:///C:\Users\arman\Dropbox\Armando%20Cuaxospa%20ESEOTRES%20RESPALDO\Propuestas\2026\IM%202027-2028%20Eseotres\files_flow.xlsx" TargetMode="External"/><Relationship Id="rId1" Type="http://schemas.openxmlformats.org/officeDocument/2006/relationships/attachedTemplate" Target="file:///C:\Users\arman\Documents\Custom%20Office%20Templates\Eseotres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2FC93-70FB-44D5-8C15-D28857184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Eseotres.dotx</Template>
  <TotalTime>86</TotalTime>
  <Pages>17</Pages>
  <Words>4125</Words>
  <Characters>23517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</dc:creator>
  <cp:keywords/>
  <dc:description/>
  <cp:lastModifiedBy>OFFICE</cp:lastModifiedBy>
  <cp:revision>199</cp:revision>
  <dcterms:created xsi:type="dcterms:W3CDTF">2026-04-12T12:23:00Z</dcterms:created>
  <dcterms:modified xsi:type="dcterms:W3CDTF">2026-04-14T02:35:00Z</dcterms:modified>
</cp:coreProperties>
</file>